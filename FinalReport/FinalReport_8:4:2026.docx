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2281" w14:textId="77777777" w:rsidR="00151300" w:rsidRDefault="00151300" w:rsidP="00151300">
      <w:pPr>
        <w:pStyle w:val="Chapterheading"/>
      </w:pPr>
    </w:p>
    <w:p w14:paraId="43AB8614" w14:textId="77777777" w:rsidR="00151300" w:rsidRDefault="00151300" w:rsidP="00151300">
      <w:pPr>
        <w:pStyle w:val="Chapterheading"/>
        <w:jc w:val="center"/>
      </w:pPr>
      <w:r>
        <w:rPr>
          <w:noProof/>
          <w:lang w:eastAsia="en-IE"/>
        </w:rPr>
        <w:drawing>
          <wp:inline distT="0" distB="0" distL="0" distR="0" wp14:anchorId="6F882A43" wp14:editId="55CA450C">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26439797" w14:textId="77777777" w:rsidR="00151300" w:rsidRDefault="00151300" w:rsidP="00151300">
      <w:pPr>
        <w:pStyle w:val="Chapterheading"/>
      </w:pPr>
    </w:p>
    <w:p w14:paraId="0A1B4C08" w14:textId="77777777" w:rsidR="00151300" w:rsidRDefault="00151300" w:rsidP="00151300">
      <w:pPr>
        <w:pStyle w:val="Chapterheading"/>
      </w:pPr>
    </w:p>
    <w:p w14:paraId="54409005" w14:textId="2DAC8F43" w:rsidR="00151300" w:rsidRDefault="00831F74" w:rsidP="00151300">
      <w:pPr>
        <w:pStyle w:val="Chapterheading"/>
        <w:jc w:val="center"/>
        <w:rPr>
          <w:color w:val="000000" w:themeColor="text1"/>
          <w:sz w:val="48"/>
        </w:rPr>
      </w:pPr>
      <w:r>
        <w:rPr>
          <w:color w:val="000000" w:themeColor="text1"/>
          <w:sz w:val="48"/>
        </w:rPr>
        <w:t>Mapping the Spoken Word:</w:t>
      </w:r>
    </w:p>
    <w:p w14:paraId="4A3D9D8A" w14:textId="7DDFD41C" w:rsidR="00831F74" w:rsidRPr="00831F74" w:rsidRDefault="00831F74" w:rsidP="00151300">
      <w:pPr>
        <w:pStyle w:val="Chapterheading"/>
        <w:jc w:val="center"/>
        <w:rPr>
          <w:color w:val="000000" w:themeColor="text1"/>
          <w:sz w:val="48"/>
        </w:rPr>
      </w:pPr>
      <w:r>
        <w:rPr>
          <w:color w:val="000000" w:themeColor="text1"/>
          <w:sz w:val="48"/>
        </w:rPr>
        <w:t>A Geo-Spatial Machine Learning Approach to Irish Accent Recognition</w:t>
      </w:r>
    </w:p>
    <w:p w14:paraId="4BE1E3BC" w14:textId="77777777" w:rsidR="00151300" w:rsidRDefault="00151300" w:rsidP="00151300">
      <w:pPr>
        <w:pStyle w:val="Chapterheading"/>
        <w:jc w:val="center"/>
        <w:rPr>
          <w:sz w:val="48"/>
        </w:rPr>
      </w:pPr>
      <w:r>
        <w:rPr>
          <w:sz w:val="48"/>
        </w:rPr>
        <w:t>Final Project Report</w:t>
      </w:r>
    </w:p>
    <w:p w14:paraId="33EA8DEC" w14:textId="77777777" w:rsidR="00151300" w:rsidRDefault="00151300" w:rsidP="00151300">
      <w:pPr>
        <w:pStyle w:val="Chapterheading"/>
        <w:jc w:val="center"/>
        <w:rPr>
          <w:sz w:val="48"/>
        </w:rPr>
      </w:pPr>
    </w:p>
    <w:p w14:paraId="48535C6B" w14:textId="77777777" w:rsidR="00151300" w:rsidRDefault="00151300" w:rsidP="00151300">
      <w:pPr>
        <w:pStyle w:val="Chapterheading"/>
        <w:jc w:val="center"/>
        <w:rPr>
          <w:sz w:val="48"/>
        </w:rPr>
      </w:pPr>
    </w:p>
    <w:p w14:paraId="410D4BDD" w14:textId="03E7FFFF" w:rsidR="00151300" w:rsidRPr="00831F74" w:rsidRDefault="00941834" w:rsidP="00151300">
      <w:pPr>
        <w:pStyle w:val="Chapterheading"/>
        <w:jc w:val="center"/>
        <w:rPr>
          <w:color w:val="000000" w:themeColor="text1"/>
          <w:sz w:val="36"/>
        </w:rPr>
      </w:pPr>
      <w:r w:rsidRPr="00831F74">
        <w:rPr>
          <w:color w:val="000000" w:themeColor="text1"/>
          <w:sz w:val="36"/>
        </w:rPr>
        <w:t>TU</w:t>
      </w:r>
      <w:r w:rsidR="00831F74" w:rsidRPr="00831F74">
        <w:rPr>
          <w:color w:val="000000" w:themeColor="text1"/>
          <w:sz w:val="36"/>
        </w:rPr>
        <w:t>856</w:t>
      </w:r>
      <w:r w:rsidR="00151300" w:rsidRPr="00831F74">
        <w:rPr>
          <w:color w:val="000000" w:themeColor="text1"/>
          <w:sz w:val="36"/>
        </w:rPr>
        <w:t xml:space="preserve"> </w:t>
      </w:r>
    </w:p>
    <w:p w14:paraId="362432B4" w14:textId="3CA7405F" w:rsidR="00151300" w:rsidRPr="00831F74" w:rsidRDefault="00151300" w:rsidP="00151300">
      <w:pPr>
        <w:pStyle w:val="Chapterheading"/>
        <w:jc w:val="center"/>
        <w:rPr>
          <w:color w:val="000000" w:themeColor="text1"/>
          <w:sz w:val="36"/>
        </w:rPr>
      </w:pPr>
      <w:r w:rsidRPr="00831F74">
        <w:rPr>
          <w:color w:val="000000" w:themeColor="text1"/>
          <w:sz w:val="36"/>
        </w:rPr>
        <w:t xml:space="preserve">BSc in </w:t>
      </w:r>
      <w:r w:rsidR="00831F74" w:rsidRPr="00831F74">
        <w:rPr>
          <w:color w:val="000000" w:themeColor="text1"/>
          <w:sz w:val="36"/>
        </w:rPr>
        <w:t>Computer Science</w:t>
      </w:r>
    </w:p>
    <w:p w14:paraId="25B9FFEE" w14:textId="77777777" w:rsidR="00151300" w:rsidRDefault="00151300" w:rsidP="00151300">
      <w:pPr>
        <w:pStyle w:val="Chapterheading"/>
        <w:jc w:val="center"/>
        <w:rPr>
          <w:sz w:val="36"/>
        </w:rPr>
      </w:pPr>
    </w:p>
    <w:p w14:paraId="6B9C0D73" w14:textId="77777777" w:rsidR="00151300" w:rsidRDefault="00151300" w:rsidP="00151300">
      <w:pPr>
        <w:jc w:val="center"/>
        <w:rPr>
          <w:b/>
          <w:bCs/>
        </w:rPr>
      </w:pPr>
    </w:p>
    <w:p w14:paraId="5CBCD343" w14:textId="702485E1" w:rsidR="00151300" w:rsidRPr="00831F74" w:rsidRDefault="00831F74" w:rsidP="00151300">
      <w:pPr>
        <w:jc w:val="center"/>
        <w:rPr>
          <w:b/>
          <w:bCs/>
          <w:color w:val="000000" w:themeColor="text1"/>
          <w:sz w:val="32"/>
          <w:szCs w:val="32"/>
        </w:rPr>
      </w:pPr>
      <w:r w:rsidRPr="00831F74">
        <w:rPr>
          <w:b/>
          <w:bCs/>
          <w:color w:val="000000" w:themeColor="text1"/>
          <w:sz w:val="32"/>
          <w:szCs w:val="32"/>
        </w:rPr>
        <w:t>Cianán</w:t>
      </w:r>
      <w:r>
        <w:rPr>
          <w:b/>
          <w:bCs/>
          <w:color w:val="000000" w:themeColor="text1"/>
          <w:sz w:val="32"/>
          <w:szCs w:val="32"/>
        </w:rPr>
        <w:t xml:space="preserve"> </w:t>
      </w:r>
      <w:r w:rsidRPr="00831F74">
        <w:rPr>
          <w:b/>
          <w:bCs/>
          <w:color w:val="000000" w:themeColor="text1"/>
          <w:sz w:val="32"/>
          <w:szCs w:val="32"/>
        </w:rPr>
        <w:t>Ó Finn</w:t>
      </w:r>
    </w:p>
    <w:p w14:paraId="53018D20" w14:textId="51FF0A32" w:rsidR="007A7F1C" w:rsidRPr="00831F74" w:rsidRDefault="00831F74" w:rsidP="00151300">
      <w:pPr>
        <w:jc w:val="center"/>
        <w:rPr>
          <w:b/>
          <w:bCs/>
          <w:color w:val="000000" w:themeColor="text1"/>
          <w:sz w:val="32"/>
          <w:szCs w:val="32"/>
        </w:rPr>
      </w:pPr>
      <w:r w:rsidRPr="00831F74">
        <w:rPr>
          <w:b/>
          <w:bCs/>
          <w:color w:val="000000" w:themeColor="text1"/>
          <w:sz w:val="32"/>
          <w:szCs w:val="32"/>
        </w:rPr>
        <w:t>C22393223</w:t>
      </w:r>
    </w:p>
    <w:p w14:paraId="7D8FF204" w14:textId="77777777" w:rsidR="007A7F1C" w:rsidRDefault="007A7F1C" w:rsidP="00151300">
      <w:pPr>
        <w:jc w:val="center"/>
        <w:rPr>
          <w:b/>
          <w:bCs/>
          <w:sz w:val="32"/>
          <w:szCs w:val="32"/>
        </w:rPr>
      </w:pPr>
    </w:p>
    <w:p w14:paraId="5E9B08D8" w14:textId="3800833B" w:rsidR="00151300" w:rsidRPr="00831F74" w:rsidRDefault="00831F74" w:rsidP="00151300">
      <w:pPr>
        <w:jc w:val="center"/>
        <w:rPr>
          <w:b/>
          <w:bCs/>
          <w:color w:val="000000" w:themeColor="text1"/>
          <w:szCs w:val="32"/>
        </w:rPr>
      </w:pPr>
      <w:r w:rsidRPr="00831F74">
        <w:rPr>
          <w:b/>
          <w:bCs/>
          <w:color w:val="000000" w:themeColor="text1"/>
          <w:sz w:val="28"/>
          <w:szCs w:val="32"/>
        </w:rPr>
        <w:t>Akshay Vellanki</w:t>
      </w:r>
      <w:r>
        <w:rPr>
          <w:b/>
          <w:bCs/>
          <w:color w:val="000000" w:themeColor="text1"/>
          <w:sz w:val="28"/>
          <w:szCs w:val="32"/>
        </w:rPr>
        <w:t xml:space="preserve">, </w:t>
      </w:r>
      <w:proofErr w:type="spellStart"/>
      <w:r w:rsidRPr="00831F74">
        <w:rPr>
          <w:b/>
          <w:bCs/>
          <w:color w:val="000000" w:themeColor="text1"/>
          <w:sz w:val="28"/>
          <w:szCs w:val="32"/>
        </w:rPr>
        <w:t>Fadoua</w:t>
      </w:r>
      <w:proofErr w:type="spellEnd"/>
      <w:r w:rsidRPr="00831F74">
        <w:rPr>
          <w:b/>
          <w:bCs/>
          <w:color w:val="000000" w:themeColor="text1"/>
          <w:sz w:val="28"/>
          <w:szCs w:val="32"/>
        </w:rPr>
        <w:t xml:space="preserve"> Rafii</w:t>
      </w:r>
    </w:p>
    <w:p w14:paraId="7CAF30B7" w14:textId="77777777" w:rsidR="00151300" w:rsidRPr="00063EE0" w:rsidRDefault="00151300" w:rsidP="00151300">
      <w:pPr>
        <w:jc w:val="center"/>
        <w:rPr>
          <w:b/>
          <w:bCs/>
          <w:szCs w:val="32"/>
        </w:rPr>
      </w:pPr>
    </w:p>
    <w:p w14:paraId="67ECCC0C" w14:textId="77777777" w:rsidR="00151300" w:rsidRPr="007F3450" w:rsidRDefault="007F3450" w:rsidP="00151300">
      <w:pPr>
        <w:jc w:val="center"/>
        <w:rPr>
          <w:bCs/>
          <w:sz w:val="28"/>
        </w:rPr>
      </w:pPr>
      <w:r>
        <w:rPr>
          <w:bCs/>
          <w:sz w:val="28"/>
        </w:rPr>
        <w:t>School of Computer Science</w:t>
      </w:r>
    </w:p>
    <w:p w14:paraId="025CD409" w14:textId="77777777" w:rsidR="00151300" w:rsidRPr="007F3450" w:rsidRDefault="007F3450" w:rsidP="00151300">
      <w:pPr>
        <w:jc w:val="center"/>
        <w:rPr>
          <w:bCs/>
          <w:sz w:val="28"/>
        </w:rPr>
      </w:pPr>
      <w:r>
        <w:rPr>
          <w:bCs/>
          <w:sz w:val="28"/>
        </w:rPr>
        <w:t>Technological University, Dublin</w:t>
      </w:r>
    </w:p>
    <w:p w14:paraId="3E3F116C" w14:textId="77777777" w:rsidR="00151300" w:rsidRPr="003067FA" w:rsidRDefault="00151300" w:rsidP="00151300">
      <w:pPr>
        <w:rPr>
          <w:bCs/>
        </w:rPr>
      </w:pPr>
    </w:p>
    <w:p w14:paraId="148C1FE6" w14:textId="2F8C5179" w:rsidR="00151300" w:rsidRPr="00AD43BD" w:rsidRDefault="00AD43BD" w:rsidP="00151300">
      <w:pPr>
        <w:jc w:val="center"/>
        <w:rPr>
          <w:b/>
          <w:bCs/>
          <w:color w:val="000000" w:themeColor="text1"/>
          <w:sz w:val="28"/>
        </w:rPr>
      </w:pPr>
      <w:r w:rsidRPr="00AD43BD">
        <w:rPr>
          <w:b/>
          <w:bCs/>
          <w:color w:val="000000" w:themeColor="text1"/>
          <w:sz w:val="28"/>
        </w:rPr>
        <w:t>28/03/2026</w:t>
      </w:r>
    </w:p>
    <w:p w14:paraId="5EB085DB" w14:textId="77777777" w:rsidR="00151300" w:rsidRDefault="00151300" w:rsidP="00151300">
      <w:pPr>
        <w:rPr>
          <w:b/>
          <w:bCs/>
        </w:rPr>
      </w:pPr>
    </w:p>
    <w:p w14:paraId="350C1174" w14:textId="77777777" w:rsidR="00151300" w:rsidRDefault="00151300" w:rsidP="00151300">
      <w:pPr>
        <w:pStyle w:val="Chapterheading"/>
      </w:pPr>
    </w:p>
    <w:p w14:paraId="2B066263" w14:textId="77777777" w:rsidR="00151300" w:rsidRDefault="00151300" w:rsidP="00151300">
      <w:pPr>
        <w:pStyle w:val="Chapterheading"/>
        <w:sectPr w:rsidR="00151300" w:rsidSect="00E73CDC">
          <w:footerReference w:type="even" r:id="rId9"/>
          <w:footerReference w:type="default" r:id="rId10"/>
          <w:pgSz w:w="11906" w:h="16838"/>
          <w:pgMar w:top="1440" w:right="1800" w:bottom="1440" w:left="1800" w:header="708" w:footer="708" w:gutter="0"/>
          <w:pgNumType w:fmt="lowerRoman"/>
          <w:cols w:space="708"/>
          <w:titlePg/>
          <w:docGrid w:linePitch="360"/>
        </w:sectPr>
      </w:pPr>
    </w:p>
    <w:p w14:paraId="2EF9423D" w14:textId="77777777" w:rsidR="00151300" w:rsidRDefault="00151300" w:rsidP="0009707D">
      <w:pPr>
        <w:pStyle w:val="Heading1"/>
      </w:pPr>
      <w:bookmarkStart w:id="0" w:name="_Toc221701232"/>
      <w:r>
        <w:lastRenderedPageBreak/>
        <w:t>Abstract</w:t>
      </w:r>
      <w:bookmarkEnd w:id="0"/>
    </w:p>
    <w:p w14:paraId="2B6EE292" w14:textId="77777777" w:rsidR="00151300" w:rsidRDefault="00151300" w:rsidP="0009707D">
      <w:pPr>
        <w:pStyle w:val="Heading1"/>
      </w:pPr>
      <w:r>
        <w:br w:type="page"/>
      </w:r>
      <w:bookmarkStart w:id="1" w:name="_Toc221701233"/>
      <w:r>
        <w:lastRenderedPageBreak/>
        <w:t>Declaration</w:t>
      </w:r>
      <w:bookmarkEnd w:id="1"/>
    </w:p>
    <w:p w14:paraId="57F6CEA8" w14:textId="77777777" w:rsidR="00151300" w:rsidRDefault="00151300" w:rsidP="00151300">
      <w:pPr>
        <w:pStyle w:val="BodyText"/>
        <w:rPr>
          <w:lang w:val="en-IE"/>
        </w:rPr>
      </w:pPr>
    </w:p>
    <w:p w14:paraId="3262F825" w14:textId="77777777" w:rsidR="00151300" w:rsidRDefault="00151300" w:rsidP="00151300">
      <w:pPr>
        <w:pStyle w:val="BodyText"/>
        <w:rPr>
          <w:lang w:val="en-IE"/>
        </w:rPr>
      </w:pPr>
    </w:p>
    <w:p w14:paraId="19D6799D" w14:textId="77777777" w:rsidR="00151300" w:rsidRDefault="00151300" w:rsidP="00151300">
      <w:pPr>
        <w:pStyle w:val="BodyText"/>
        <w:rPr>
          <w:lang w:val="en-US"/>
        </w:rPr>
      </w:pPr>
      <w:r>
        <w:t>I hereby declare that the work described in this dissertation is, except where otherwise stated, entirely my own work and has not been submitted as an exercise for a degree at this or any other university.</w:t>
      </w:r>
    </w:p>
    <w:p w14:paraId="54042B2A" w14:textId="77777777" w:rsidR="00151300" w:rsidRDefault="00151300" w:rsidP="00151300">
      <w:pPr>
        <w:pStyle w:val="BodyText"/>
        <w:rPr>
          <w:lang w:val="en-US"/>
        </w:rPr>
      </w:pPr>
    </w:p>
    <w:p w14:paraId="3EF8CDC3" w14:textId="77777777" w:rsidR="00151300" w:rsidRDefault="00151300" w:rsidP="00151300">
      <w:pPr>
        <w:pStyle w:val="BodyText"/>
        <w:rPr>
          <w:lang w:val="en-US"/>
        </w:rPr>
      </w:pPr>
    </w:p>
    <w:p w14:paraId="69FA9412" w14:textId="77777777" w:rsidR="00151300" w:rsidRDefault="00151300" w:rsidP="00151300">
      <w:pPr>
        <w:pStyle w:val="BodyText"/>
        <w:rPr>
          <w:lang w:val="en-US"/>
        </w:rPr>
      </w:pPr>
      <w:r>
        <w:rPr>
          <w:lang w:val="en-US"/>
        </w:rPr>
        <w:t>Signed:</w:t>
      </w:r>
    </w:p>
    <w:p w14:paraId="4D0F5566" w14:textId="77777777" w:rsidR="00151300" w:rsidRDefault="00151300" w:rsidP="00151300">
      <w:pPr>
        <w:pStyle w:val="BodyText"/>
        <w:rPr>
          <w:lang w:val="en-US"/>
        </w:rPr>
      </w:pPr>
    </w:p>
    <w:p w14:paraId="604C023E" w14:textId="77777777" w:rsidR="00151300" w:rsidRDefault="00151300" w:rsidP="00151300">
      <w:pPr>
        <w:pStyle w:val="BodyText"/>
        <w:rPr>
          <w:lang w:val="en-US"/>
        </w:rPr>
      </w:pPr>
      <w:r>
        <w:t>_________________________</w:t>
      </w:r>
    </w:p>
    <w:p w14:paraId="5EFEFCB5" w14:textId="77777777" w:rsidR="00151300" w:rsidRDefault="007F3450" w:rsidP="00151300">
      <w:pPr>
        <w:pStyle w:val="BodyText"/>
      </w:pPr>
      <w:r w:rsidRPr="007F3450">
        <w:rPr>
          <w:color w:val="FF0000"/>
        </w:rPr>
        <w:t>Student Name</w:t>
      </w:r>
    </w:p>
    <w:p w14:paraId="77319314" w14:textId="77777777" w:rsidR="00151300" w:rsidRDefault="00151300" w:rsidP="00151300">
      <w:pPr>
        <w:pStyle w:val="BodyText"/>
      </w:pPr>
    </w:p>
    <w:p w14:paraId="43E4529D" w14:textId="77777777" w:rsidR="00151300" w:rsidRDefault="007F3450" w:rsidP="00151300">
      <w:pPr>
        <w:pStyle w:val="BodyText"/>
        <w:rPr>
          <w:lang w:val="en-US"/>
        </w:rPr>
      </w:pPr>
      <w:r w:rsidRPr="007F3450">
        <w:rPr>
          <w:color w:val="FF0000"/>
        </w:rPr>
        <w:t>Date</w:t>
      </w:r>
    </w:p>
    <w:p w14:paraId="29421D8A" w14:textId="77777777" w:rsidR="00151300" w:rsidRDefault="00151300" w:rsidP="00151300">
      <w:pPr>
        <w:pStyle w:val="BodyText"/>
        <w:rPr>
          <w:lang w:val="en-US"/>
        </w:rPr>
      </w:pPr>
    </w:p>
    <w:p w14:paraId="6873FC11" w14:textId="77777777" w:rsidR="00151300" w:rsidRDefault="00151300" w:rsidP="00151300">
      <w:pPr>
        <w:rPr>
          <w:sz w:val="20"/>
          <w:szCs w:val="20"/>
          <w:lang w:val="en-US"/>
        </w:rPr>
      </w:pPr>
    </w:p>
    <w:p w14:paraId="4499F636" w14:textId="77777777" w:rsidR="00151300" w:rsidRDefault="00151300" w:rsidP="00151300">
      <w:pPr>
        <w:rPr>
          <w:sz w:val="20"/>
          <w:szCs w:val="20"/>
          <w:lang w:val="en-US"/>
        </w:rPr>
      </w:pPr>
    </w:p>
    <w:p w14:paraId="61874DE2" w14:textId="77777777" w:rsidR="00151300" w:rsidRDefault="00151300" w:rsidP="00151300">
      <w:pPr>
        <w:pStyle w:val="Chapterheading"/>
        <w:spacing w:line="360" w:lineRule="auto"/>
        <w:jc w:val="both"/>
        <w:rPr>
          <w:b w:val="0"/>
          <w:bCs w:val="0"/>
          <w:sz w:val="24"/>
        </w:rPr>
      </w:pPr>
    </w:p>
    <w:p w14:paraId="1EC3AFE5" w14:textId="77777777" w:rsidR="00151300" w:rsidRDefault="00151300" w:rsidP="00151300">
      <w:pPr>
        <w:pStyle w:val="Chapterheading"/>
        <w:spacing w:line="360" w:lineRule="auto"/>
        <w:jc w:val="both"/>
        <w:rPr>
          <w:b w:val="0"/>
          <w:bCs w:val="0"/>
          <w:sz w:val="24"/>
        </w:rPr>
      </w:pPr>
    </w:p>
    <w:p w14:paraId="543FA108" w14:textId="77777777" w:rsidR="00151300" w:rsidRDefault="00151300" w:rsidP="00151300">
      <w:pPr>
        <w:pStyle w:val="Chapterheading"/>
        <w:spacing w:line="360" w:lineRule="auto"/>
        <w:jc w:val="both"/>
        <w:rPr>
          <w:b w:val="0"/>
          <w:bCs w:val="0"/>
          <w:sz w:val="24"/>
        </w:rPr>
      </w:pPr>
    </w:p>
    <w:p w14:paraId="28119CA1" w14:textId="77777777" w:rsidR="00151300" w:rsidRDefault="00151300" w:rsidP="00151300">
      <w:pPr>
        <w:pStyle w:val="Chapterheading"/>
        <w:spacing w:line="360" w:lineRule="auto"/>
        <w:jc w:val="both"/>
        <w:rPr>
          <w:b w:val="0"/>
          <w:bCs w:val="0"/>
          <w:sz w:val="24"/>
        </w:rPr>
      </w:pPr>
    </w:p>
    <w:p w14:paraId="46B29578" w14:textId="77777777" w:rsidR="00151300" w:rsidRDefault="00151300" w:rsidP="00151300">
      <w:pPr>
        <w:rPr>
          <w:b/>
          <w:bCs/>
          <w:sz w:val="40"/>
        </w:rPr>
      </w:pPr>
      <w:r>
        <w:br w:type="page"/>
      </w:r>
    </w:p>
    <w:p w14:paraId="4C1CF349" w14:textId="77777777" w:rsidR="00151300" w:rsidRDefault="00151300" w:rsidP="0009707D">
      <w:pPr>
        <w:pStyle w:val="Heading1"/>
      </w:pPr>
      <w:bookmarkStart w:id="2" w:name="_Toc221701234"/>
      <w:r>
        <w:lastRenderedPageBreak/>
        <w:t>Acknowledgements</w:t>
      </w:r>
      <w:bookmarkEnd w:id="2"/>
    </w:p>
    <w:p w14:paraId="0DAE176E" w14:textId="77777777" w:rsidR="00151300" w:rsidRDefault="00151300" w:rsidP="00151300">
      <w:pPr>
        <w:pStyle w:val="Chapterheading"/>
      </w:pPr>
    </w:p>
    <w:p w14:paraId="6AC59D9E" w14:textId="77777777" w:rsidR="00151300" w:rsidRDefault="00151300" w:rsidP="00151300">
      <w:pPr>
        <w:pStyle w:val="BodyText"/>
      </w:pPr>
      <w:r w:rsidRPr="007F3450">
        <w:rPr>
          <w:color w:val="FF0000"/>
        </w:rPr>
        <w:t>Body text</w:t>
      </w:r>
    </w:p>
    <w:p w14:paraId="3A3C9B41" w14:textId="77777777" w:rsidR="00151300" w:rsidRDefault="00151300" w:rsidP="00151300">
      <w:pPr>
        <w:pStyle w:val="BodyText"/>
      </w:pPr>
    </w:p>
    <w:p w14:paraId="421CD2D2" w14:textId="77777777" w:rsidR="00151300" w:rsidRDefault="00151300" w:rsidP="00151300">
      <w:pPr>
        <w:pStyle w:val="BodyText"/>
      </w:pPr>
    </w:p>
    <w:p w14:paraId="66D0A3B2" w14:textId="77777777" w:rsidR="00151300" w:rsidRDefault="00151300">
      <w:r>
        <w:br w:type="page"/>
      </w:r>
    </w:p>
    <w:sdt>
      <w:sdtPr>
        <w:rPr>
          <w:rFonts w:asciiTheme="minorHAnsi" w:eastAsiaTheme="minorHAnsi" w:hAnsiTheme="minorHAnsi" w:cstheme="minorBidi"/>
          <w:color w:val="auto"/>
          <w:sz w:val="22"/>
          <w:szCs w:val="22"/>
          <w:lang w:val="en-IE"/>
        </w:rPr>
        <w:id w:val="1017355765"/>
        <w:docPartObj>
          <w:docPartGallery w:val="Table of Contents"/>
          <w:docPartUnique/>
        </w:docPartObj>
      </w:sdtPr>
      <w:sdtEndPr>
        <w:rPr>
          <w:b/>
          <w:bCs/>
          <w:noProof/>
        </w:rPr>
      </w:sdtEndPr>
      <w:sdtContent>
        <w:p w14:paraId="6D24C299" w14:textId="77777777" w:rsidR="009B697E" w:rsidRDefault="009B697E">
          <w:pPr>
            <w:pStyle w:val="TOCHeading"/>
          </w:pPr>
          <w:r>
            <w:t>Table of Contents</w:t>
          </w:r>
        </w:p>
        <w:p w14:paraId="364A46BE" w14:textId="77777777" w:rsidR="00BA2AED" w:rsidRDefault="009B697E">
          <w:pPr>
            <w:pStyle w:val="TOC1"/>
            <w:tabs>
              <w:tab w:val="right" w:leader="dot" w:pos="9010"/>
            </w:tabs>
            <w:rPr>
              <w:rFonts w:eastAsiaTheme="minorEastAsia"/>
              <w:noProof/>
              <w:kern w:val="2"/>
              <w:sz w:val="24"/>
              <w:szCs w:val="24"/>
              <w:lang w:eastAsia="en-IE"/>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21701232" w:history="1">
            <w:r w:rsidR="00BA2AED" w:rsidRPr="00B1649B">
              <w:rPr>
                <w:rStyle w:val="Hyperlink"/>
                <w:noProof/>
              </w:rPr>
              <w:t>Abstract</w:t>
            </w:r>
            <w:r w:rsidR="00BA2AED">
              <w:rPr>
                <w:noProof/>
                <w:webHidden/>
              </w:rPr>
              <w:tab/>
            </w:r>
            <w:r w:rsidR="00BA2AED">
              <w:rPr>
                <w:noProof/>
                <w:webHidden/>
              </w:rPr>
              <w:fldChar w:fldCharType="begin"/>
            </w:r>
            <w:r w:rsidR="00BA2AED">
              <w:rPr>
                <w:noProof/>
                <w:webHidden/>
              </w:rPr>
              <w:instrText xml:space="preserve"> PAGEREF _Toc221701232 \h </w:instrText>
            </w:r>
            <w:r w:rsidR="00BA2AED">
              <w:rPr>
                <w:noProof/>
                <w:webHidden/>
              </w:rPr>
            </w:r>
            <w:r w:rsidR="00BA2AED">
              <w:rPr>
                <w:noProof/>
                <w:webHidden/>
              </w:rPr>
              <w:fldChar w:fldCharType="separate"/>
            </w:r>
            <w:r w:rsidR="00BA2AED">
              <w:rPr>
                <w:noProof/>
                <w:webHidden/>
              </w:rPr>
              <w:t>i</w:t>
            </w:r>
            <w:r w:rsidR="00BA2AED">
              <w:rPr>
                <w:noProof/>
                <w:webHidden/>
              </w:rPr>
              <w:fldChar w:fldCharType="end"/>
            </w:r>
          </w:hyperlink>
        </w:p>
        <w:p w14:paraId="5A88B4B9"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33" w:history="1">
            <w:r w:rsidRPr="00B1649B">
              <w:rPr>
                <w:rStyle w:val="Hyperlink"/>
                <w:noProof/>
              </w:rPr>
              <w:t>Declaration</w:t>
            </w:r>
            <w:r>
              <w:rPr>
                <w:noProof/>
                <w:webHidden/>
              </w:rPr>
              <w:tab/>
            </w:r>
            <w:r>
              <w:rPr>
                <w:noProof/>
                <w:webHidden/>
              </w:rPr>
              <w:fldChar w:fldCharType="begin"/>
            </w:r>
            <w:r>
              <w:rPr>
                <w:noProof/>
                <w:webHidden/>
              </w:rPr>
              <w:instrText xml:space="preserve"> PAGEREF _Toc221701233 \h </w:instrText>
            </w:r>
            <w:r>
              <w:rPr>
                <w:noProof/>
                <w:webHidden/>
              </w:rPr>
            </w:r>
            <w:r>
              <w:rPr>
                <w:noProof/>
                <w:webHidden/>
              </w:rPr>
              <w:fldChar w:fldCharType="separate"/>
            </w:r>
            <w:r>
              <w:rPr>
                <w:noProof/>
                <w:webHidden/>
              </w:rPr>
              <w:t>ii</w:t>
            </w:r>
            <w:r>
              <w:rPr>
                <w:noProof/>
                <w:webHidden/>
              </w:rPr>
              <w:fldChar w:fldCharType="end"/>
            </w:r>
          </w:hyperlink>
        </w:p>
        <w:p w14:paraId="498A04E8"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34" w:history="1">
            <w:r w:rsidRPr="00B1649B">
              <w:rPr>
                <w:rStyle w:val="Hyperlink"/>
                <w:noProof/>
              </w:rPr>
              <w:t>Acknowledgements</w:t>
            </w:r>
            <w:r>
              <w:rPr>
                <w:noProof/>
                <w:webHidden/>
              </w:rPr>
              <w:tab/>
            </w:r>
            <w:r>
              <w:rPr>
                <w:noProof/>
                <w:webHidden/>
              </w:rPr>
              <w:fldChar w:fldCharType="begin"/>
            </w:r>
            <w:r>
              <w:rPr>
                <w:noProof/>
                <w:webHidden/>
              </w:rPr>
              <w:instrText xml:space="preserve"> PAGEREF _Toc221701234 \h </w:instrText>
            </w:r>
            <w:r>
              <w:rPr>
                <w:noProof/>
                <w:webHidden/>
              </w:rPr>
            </w:r>
            <w:r>
              <w:rPr>
                <w:noProof/>
                <w:webHidden/>
              </w:rPr>
              <w:fldChar w:fldCharType="separate"/>
            </w:r>
            <w:r>
              <w:rPr>
                <w:noProof/>
                <w:webHidden/>
              </w:rPr>
              <w:t>iii</w:t>
            </w:r>
            <w:r>
              <w:rPr>
                <w:noProof/>
                <w:webHidden/>
              </w:rPr>
              <w:fldChar w:fldCharType="end"/>
            </w:r>
          </w:hyperlink>
        </w:p>
        <w:p w14:paraId="4EEB211B"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35" w:history="1">
            <w:r w:rsidRPr="00B1649B">
              <w:rPr>
                <w:rStyle w:val="Hyperlink"/>
                <w:noProof/>
              </w:rPr>
              <w:t>1. Introduction</w:t>
            </w:r>
            <w:r>
              <w:rPr>
                <w:noProof/>
                <w:webHidden/>
              </w:rPr>
              <w:tab/>
            </w:r>
            <w:r>
              <w:rPr>
                <w:noProof/>
                <w:webHidden/>
              </w:rPr>
              <w:fldChar w:fldCharType="begin"/>
            </w:r>
            <w:r>
              <w:rPr>
                <w:noProof/>
                <w:webHidden/>
              </w:rPr>
              <w:instrText xml:space="preserve"> PAGEREF _Toc221701235 \h </w:instrText>
            </w:r>
            <w:r>
              <w:rPr>
                <w:noProof/>
                <w:webHidden/>
              </w:rPr>
            </w:r>
            <w:r>
              <w:rPr>
                <w:noProof/>
                <w:webHidden/>
              </w:rPr>
              <w:fldChar w:fldCharType="separate"/>
            </w:r>
            <w:r>
              <w:rPr>
                <w:noProof/>
                <w:webHidden/>
              </w:rPr>
              <w:t>1</w:t>
            </w:r>
            <w:r>
              <w:rPr>
                <w:noProof/>
                <w:webHidden/>
              </w:rPr>
              <w:fldChar w:fldCharType="end"/>
            </w:r>
          </w:hyperlink>
        </w:p>
        <w:p w14:paraId="2D61E712" w14:textId="77777777" w:rsidR="00BA2AED" w:rsidRDefault="00BA2AED">
          <w:pPr>
            <w:pStyle w:val="TOC2"/>
            <w:tabs>
              <w:tab w:val="left" w:pos="960"/>
              <w:tab w:val="right" w:leader="dot" w:pos="9010"/>
            </w:tabs>
            <w:rPr>
              <w:rFonts w:eastAsiaTheme="minorEastAsia"/>
              <w:noProof/>
              <w:kern w:val="2"/>
              <w:sz w:val="24"/>
              <w:szCs w:val="24"/>
              <w:lang w:eastAsia="en-IE"/>
              <w14:ligatures w14:val="standardContextual"/>
            </w:rPr>
          </w:pPr>
          <w:hyperlink w:anchor="_Toc221701236" w:history="1">
            <w:r w:rsidRPr="00B1649B">
              <w:rPr>
                <w:rStyle w:val="Hyperlink"/>
                <w:noProof/>
              </w:rPr>
              <w:t>1.1.</w:t>
            </w:r>
            <w:r>
              <w:rPr>
                <w:rFonts w:eastAsiaTheme="minorEastAsia"/>
                <w:noProof/>
                <w:kern w:val="2"/>
                <w:sz w:val="24"/>
                <w:szCs w:val="24"/>
                <w:lang w:eastAsia="en-IE"/>
                <w14:ligatures w14:val="standardContextual"/>
              </w:rPr>
              <w:tab/>
            </w:r>
            <w:r w:rsidRPr="00B1649B">
              <w:rPr>
                <w:rStyle w:val="Hyperlink"/>
                <w:noProof/>
              </w:rPr>
              <w:t>Project Background</w:t>
            </w:r>
            <w:r>
              <w:rPr>
                <w:noProof/>
                <w:webHidden/>
              </w:rPr>
              <w:tab/>
            </w:r>
            <w:r>
              <w:rPr>
                <w:noProof/>
                <w:webHidden/>
              </w:rPr>
              <w:fldChar w:fldCharType="begin"/>
            </w:r>
            <w:r>
              <w:rPr>
                <w:noProof/>
                <w:webHidden/>
              </w:rPr>
              <w:instrText xml:space="preserve"> PAGEREF _Toc221701236 \h </w:instrText>
            </w:r>
            <w:r>
              <w:rPr>
                <w:noProof/>
                <w:webHidden/>
              </w:rPr>
            </w:r>
            <w:r>
              <w:rPr>
                <w:noProof/>
                <w:webHidden/>
              </w:rPr>
              <w:fldChar w:fldCharType="separate"/>
            </w:r>
            <w:r>
              <w:rPr>
                <w:noProof/>
                <w:webHidden/>
              </w:rPr>
              <w:t>1</w:t>
            </w:r>
            <w:r>
              <w:rPr>
                <w:noProof/>
                <w:webHidden/>
              </w:rPr>
              <w:fldChar w:fldCharType="end"/>
            </w:r>
          </w:hyperlink>
        </w:p>
        <w:p w14:paraId="1FEA6459" w14:textId="77777777" w:rsidR="00BA2AED" w:rsidRDefault="00BA2AED">
          <w:pPr>
            <w:pStyle w:val="TOC2"/>
            <w:tabs>
              <w:tab w:val="left" w:pos="960"/>
              <w:tab w:val="right" w:leader="dot" w:pos="9010"/>
            </w:tabs>
            <w:rPr>
              <w:rFonts w:eastAsiaTheme="minorEastAsia"/>
              <w:noProof/>
              <w:kern w:val="2"/>
              <w:sz w:val="24"/>
              <w:szCs w:val="24"/>
              <w:lang w:eastAsia="en-IE"/>
              <w14:ligatures w14:val="standardContextual"/>
            </w:rPr>
          </w:pPr>
          <w:hyperlink w:anchor="_Toc221701237" w:history="1">
            <w:r w:rsidRPr="00B1649B">
              <w:rPr>
                <w:rStyle w:val="Hyperlink"/>
                <w:noProof/>
              </w:rPr>
              <w:t>1.2.</w:t>
            </w:r>
            <w:r>
              <w:rPr>
                <w:rFonts w:eastAsiaTheme="minorEastAsia"/>
                <w:noProof/>
                <w:kern w:val="2"/>
                <w:sz w:val="24"/>
                <w:szCs w:val="24"/>
                <w:lang w:eastAsia="en-IE"/>
                <w14:ligatures w14:val="standardContextual"/>
              </w:rPr>
              <w:tab/>
            </w:r>
            <w:r w:rsidRPr="00B1649B">
              <w:rPr>
                <w:rStyle w:val="Hyperlink"/>
                <w:noProof/>
              </w:rPr>
              <w:t>Project Description</w:t>
            </w:r>
            <w:r>
              <w:rPr>
                <w:noProof/>
                <w:webHidden/>
              </w:rPr>
              <w:tab/>
            </w:r>
            <w:r>
              <w:rPr>
                <w:noProof/>
                <w:webHidden/>
              </w:rPr>
              <w:fldChar w:fldCharType="begin"/>
            </w:r>
            <w:r>
              <w:rPr>
                <w:noProof/>
                <w:webHidden/>
              </w:rPr>
              <w:instrText xml:space="preserve"> PAGEREF _Toc221701237 \h </w:instrText>
            </w:r>
            <w:r>
              <w:rPr>
                <w:noProof/>
                <w:webHidden/>
              </w:rPr>
            </w:r>
            <w:r>
              <w:rPr>
                <w:noProof/>
                <w:webHidden/>
              </w:rPr>
              <w:fldChar w:fldCharType="separate"/>
            </w:r>
            <w:r>
              <w:rPr>
                <w:noProof/>
                <w:webHidden/>
              </w:rPr>
              <w:t>1</w:t>
            </w:r>
            <w:r>
              <w:rPr>
                <w:noProof/>
                <w:webHidden/>
              </w:rPr>
              <w:fldChar w:fldCharType="end"/>
            </w:r>
          </w:hyperlink>
        </w:p>
        <w:p w14:paraId="7E1876C1" w14:textId="77777777" w:rsidR="00BA2AED" w:rsidRDefault="00BA2AED">
          <w:pPr>
            <w:pStyle w:val="TOC2"/>
            <w:tabs>
              <w:tab w:val="left" w:pos="960"/>
              <w:tab w:val="right" w:leader="dot" w:pos="9010"/>
            </w:tabs>
            <w:rPr>
              <w:rFonts w:eastAsiaTheme="minorEastAsia"/>
              <w:noProof/>
              <w:kern w:val="2"/>
              <w:sz w:val="24"/>
              <w:szCs w:val="24"/>
              <w:lang w:eastAsia="en-IE"/>
              <w14:ligatures w14:val="standardContextual"/>
            </w:rPr>
          </w:pPr>
          <w:hyperlink w:anchor="_Toc221701238" w:history="1">
            <w:r w:rsidRPr="00B1649B">
              <w:rPr>
                <w:rStyle w:val="Hyperlink"/>
                <w:noProof/>
              </w:rPr>
              <w:t>1.3.</w:t>
            </w:r>
            <w:r>
              <w:rPr>
                <w:rFonts w:eastAsiaTheme="minorEastAsia"/>
                <w:noProof/>
                <w:kern w:val="2"/>
                <w:sz w:val="24"/>
                <w:szCs w:val="24"/>
                <w:lang w:eastAsia="en-IE"/>
                <w14:ligatures w14:val="standardContextual"/>
              </w:rPr>
              <w:tab/>
            </w:r>
            <w:r w:rsidRPr="00B1649B">
              <w:rPr>
                <w:rStyle w:val="Hyperlink"/>
                <w:noProof/>
              </w:rPr>
              <w:t>Project Aims and Objectives</w:t>
            </w:r>
            <w:r>
              <w:rPr>
                <w:noProof/>
                <w:webHidden/>
              </w:rPr>
              <w:tab/>
            </w:r>
            <w:r>
              <w:rPr>
                <w:noProof/>
                <w:webHidden/>
              </w:rPr>
              <w:fldChar w:fldCharType="begin"/>
            </w:r>
            <w:r>
              <w:rPr>
                <w:noProof/>
                <w:webHidden/>
              </w:rPr>
              <w:instrText xml:space="preserve"> PAGEREF _Toc221701238 \h </w:instrText>
            </w:r>
            <w:r>
              <w:rPr>
                <w:noProof/>
                <w:webHidden/>
              </w:rPr>
            </w:r>
            <w:r>
              <w:rPr>
                <w:noProof/>
                <w:webHidden/>
              </w:rPr>
              <w:fldChar w:fldCharType="separate"/>
            </w:r>
            <w:r>
              <w:rPr>
                <w:noProof/>
                <w:webHidden/>
              </w:rPr>
              <w:t>1</w:t>
            </w:r>
            <w:r>
              <w:rPr>
                <w:noProof/>
                <w:webHidden/>
              </w:rPr>
              <w:fldChar w:fldCharType="end"/>
            </w:r>
          </w:hyperlink>
        </w:p>
        <w:p w14:paraId="0B90D4CF" w14:textId="77777777" w:rsidR="00BA2AED" w:rsidRDefault="00BA2AED">
          <w:pPr>
            <w:pStyle w:val="TOC2"/>
            <w:tabs>
              <w:tab w:val="left" w:pos="960"/>
              <w:tab w:val="right" w:leader="dot" w:pos="9010"/>
            </w:tabs>
            <w:rPr>
              <w:rFonts w:eastAsiaTheme="minorEastAsia"/>
              <w:noProof/>
              <w:kern w:val="2"/>
              <w:sz w:val="24"/>
              <w:szCs w:val="24"/>
              <w:lang w:eastAsia="en-IE"/>
              <w14:ligatures w14:val="standardContextual"/>
            </w:rPr>
          </w:pPr>
          <w:hyperlink w:anchor="_Toc221701239" w:history="1">
            <w:r w:rsidRPr="00B1649B">
              <w:rPr>
                <w:rStyle w:val="Hyperlink"/>
                <w:noProof/>
              </w:rPr>
              <w:t>1.4.</w:t>
            </w:r>
            <w:r>
              <w:rPr>
                <w:rFonts w:eastAsiaTheme="minorEastAsia"/>
                <w:noProof/>
                <w:kern w:val="2"/>
                <w:sz w:val="24"/>
                <w:szCs w:val="24"/>
                <w:lang w:eastAsia="en-IE"/>
                <w14:ligatures w14:val="standardContextual"/>
              </w:rPr>
              <w:tab/>
            </w:r>
            <w:r w:rsidRPr="00B1649B">
              <w:rPr>
                <w:rStyle w:val="Hyperlink"/>
                <w:noProof/>
              </w:rPr>
              <w:t>Project Scope</w:t>
            </w:r>
            <w:r>
              <w:rPr>
                <w:noProof/>
                <w:webHidden/>
              </w:rPr>
              <w:tab/>
            </w:r>
            <w:r>
              <w:rPr>
                <w:noProof/>
                <w:webHidden/>
              </w:rPr>
              <w:fldChar w:fldCharType="begin"/>
            </w:r>
            <w:r>
              <w:rPr>
                <w:noProof/>
                <w:webHidden/>
              </w:rPr>
              <w:instrText xml:space="preserve"> PAGEREF _Toc221701239 \h </w:instrText>
            </w:r>
            <w:r>
              <w:rPr>
                <w:noProof/>
                <w:webHidden/>
              </w:rPr>
            </w:r>
            <w:r>
              <w:rPr>
                <w:noProof/>
                <w:webHidden/>
              </w:rPr>
              <w:fldChar w:fldCharType="separate"/>
            </w:r>
            <w:r>
              <w:rPr>
                <w:noProof/>
                <w:webHidden/>
              </w:rPr>
              <w:t>1</w:t>
            </w:r>
            <w:r>
              <w:rPr>
                <w:noProof/>
                <w:webHidden/>
              </w:rPr>
              <w:fldChar w:fldCharType="end"/>
            </w:r>
          </w:hyperlink>
        </w:p>
        <w:p w14:paraId="4E40C511" w14:textId="77777777" w:rsidR="00BA2AED" w:rsidRDefault="00BA2AED">
          <w:pPr>
            <w:pStyle w:val="TOC2"/>
            <w:tabs>
              <w:tab w:val="left" w:pos="960"/>
              <w:tab w:val="right" w:leader="dot" w:pos="9010"/>
            </w:tabs>
            <w:rPr>
              <w:rFonts w:eastAsiaTheme="minorEastAsia"/>
              <w:noProof/>
              <w:kern w:val="2"/>
              <w:sz w:val="24"/>
              <w:szCs w:val="24"/>
              <w:lang w:eastAsia="en-IE"/>
              <w14:ligatures w14:val="standardContextual"/>
            </w:rPr>
          </w:pPr>
          <w:hyperlink w:anchor="_Toc221701240" w:history="1">
            <w:r w:rsidRPr="00B1649B">
              <w:rPr>
                <w:rStyle w:val="Hyperlink"/>
                <w:noProof/>
              </w:rPr>
              <w:t>1.5.</w:t>
            </w:r>
            <w:r>
              <w:rPr>
                <w:rFonts w:eastAsiaTheme="minorEastAsia"/>
                <w:noProof/>
                <w:kern w:val="2"/>
                <w:sz w:val="24"/>
                <w:szCs w:val="24"/>
                <w:lang w:eastAsia="en-IE"/>
                <w14:ligatures w14:val="standardContextual"/>
              </w:rPr>
              <w:tab/>
            </w:r>
            <w:r w:rsidRPr="00B1649B">
              <w:rPr>
                <w:rStyle w:val="Hyperlink"/>
                <w:noProof/>
              </w:rPr>
              <w:t>Thesis Roadmap</w:t>
            </w:r>
            <w:r>
              <w:rPr>
                <w:noProof/>
                <w:webHidden/>
              </w:rPr>
              <w:tab/>
            </w:r>
            <w:r>
              <w:rPr>
                <w:noProof/>
                <w:webHidden/>
              </w:rPr>
              <w:fldChar w:fldCharType="begin"/>
            </w:r>
            <w:r>
              <w:rPr>
                <w:noProof/>
                <w:webHidden/>
              </w:rPr>
              <w:instrText xml:space="preserve"> PAGEREF _Toc221701240 \h </w:instrText>
            </w:r>
            <w:r>
              <w:rPr>
                <w:noProof/>
                <w:webHidden/>
              </w:rPr>
            </w:r>
            <w:r>
              <w:rPr>
                <w:noProof/>
                <w:webHidden/>
              </w:rPr>
              <w:fldChar w:fldCharType="separate"/>
            </w:r>
            <w:r>
              <w:rPr>
                <w:noProof/>
                <w:webHidden/>
              </w:rPr>
              <w:t>1</w:t>
            </w:r>
            <w:r>
              <w:rPr>
                <w:noProof/>
                <w:webHidden/>
              </w:rPr>
              <w:fldChar w:fldCharType="end"/>
            </w:r>
          </w:hyperlink>
        </w:p>
        <w:p w14:paraId="25D4FC09"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41" w:history="1">
            <w:r w:rsidRPr="00B1649B">
              <w:rPr>
                <w:rStyle w:val="Hyperlink"/>
                <w:noProof/>
              </w:rPr>
              <w:t>2. Literature Review</w:t>
            </w:r>
            <w:r>
              <w:rPr>
                <w:noProof/>
                <w:webHidden/>
              </w:rPr>
              <w:tab/>
            </w:r>
            <w:r>
              <w:rPr>
                <w:noProof/>
                <w:webHidden/>
              </w:rPr>
              <w:fldChar w:fldCharType="begin"/>
            </w:r>
            <w:r>
              <w:rPr>
                <w:noProof/>
                <w:webHidden/>
              </w:rPr>
              <w:instrText xml:space="preserve"> PAGEREF _Toc221701241 \h </w:instrText>
            </w:r>
            <w:r>
              <w:rPr>
                <w:noProof/>
                <w:webHidden/>
              </w:rPr>
            </w:r>
            <w:r>
              <w:rPr>
                <w:noProof/>
                <w:webHidden/>
              </w:rPr>
              <w:fldChar w:fldCharType="separate"/>
            </w:r>
            <w:r>
              <w:rPr>
                <w:noProof/>
                <w:webHidden/>
              </w:rPr>
              <w:t>2</w:t>
            </w:r>
            <w:r>
              <w:rPr>
                <w:noProof/>
                <w:webHidden/>
              </w:rPr>
              <w:fldChar w:fldCharType="end"/>
            </w:r>
          </w:hyperlink>
        </w:p>
        <w:p w14:paraId="76D5BD75"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42" w:history="1">
            <w:r w:rsidRPr="00B1649B">
              <w:rPr>
                <w:rStyle w:val="Hyperlink"/>
                <w:noProof/>
              </w:rPr>
              <w:t>2.1. Introduction</w:t>
            </w:r>
            <w:r>
              <w:rPr>
                <w:noProof/>
                <w:webHidden/>
              </w:rPr>
              <w:tab/>
            </w:r>
            <w:r>
              <w:rPr>
                <w:noProof/>
                <w:webHidden/>
              </w:rPr>
              <w:fldChar w:fldCharType="begin"/>
            </w:r>
            <w:r>
              <w:rPr>
                <w:noProof/>
                <w:webHidden/>
              </w:rPr>
              <w:instrText xml:space="preserve"> PAGEREF _Toc221701242 \h </w:instrText>
            </w:r>
            <w:r>
              <w:rPr>
                <w:noProof/>
                <w:webHidden/>
              </w:rPr>
            </w:r>
            <w:r>
              <w:rPr>
                <w:noProof/>
                <w:webHidden/>
              </w:rPr>
              <w:fldChar w:fldCharType="separate"/>
            </w:r>
            <w:r>
              <w:rPr>
                <w:noProof/>
                <w:webHidden/>
              </w:rPr>
              <w:t>2</w:t>
            </w:r>
            <w:r>
              <w:rPr>
                <w:noProof/>
                <w:webHidden/>
              </w:rPr>
              <w:fldChar w:fldCharType="end"/>
            </w:r>
          </w:hyperlink>
        </w:p>
        <w:p w14:paraId="00D229B1"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43" w:history="1">
            <w:r w:rsidRPr="00B1649B">
              <w:rPr>
                <w:rStyle w:val="Hyperlink"/>
                <w:noProof/>
              </w:rPr>
              <w:t>2.2. Alternative Existing Solutions</w:t>
            </w:r>
            <w:r>
              <w:rPr>
                <w:noProof/>
                <w:webHidden/>
              </w:rPr>
              <w:tab/>
            </w:r>
            <w:r>
              <w:rPr>
                <w:noProof/>
                <w:webHidden/>
              </w:rPr>
              <w:fldChar w:fldCharType="begin"/>
            </w:r>
            <w:r>
              <w:rPr>
                <w:noProof/>
                <w:webHidden/>
              </w:rPr>
              <w:instrText xml:space="preserve"> PAGEREF _Toc221701243 \h </w:instrText>
            </w:r>
            <w:r>
              <w:rPr>
                <w:noProof/>
                <w:webHidden/>
              </w:rPr>
            </w:r>
            <w:r>
              <w:rPr>
                <w:noProof/>
                <w:webHidden/>
              </w:rPr>
              <w:fldChar w:fldCharType="separate"/>
            </w:r>
            <w:r>
              <w:rPr>
                <w:noProof/>
                <w:webHidden/>
              </w:rPr>
              <w:t>2</w:t>
            </w:r>
            <w:r>
              <w:rPr>
                <w:noProof/>
                <w:webHidden/>
              </w:rPr>
              <w:fldChar w:fldCharType="end"/>
            </w:r>
          </w:hyperlink>
        </w:p>
        <w:p w14:paraId="19962C44"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44" w:history="1">
            <w:r w:rsidRPr="00B1649B">
              <w:rPr>
                <w:rStyle w:val="Hyperlink"/>
                <w:noProof/>
              </w:rPr>
              <w:t>2.3. Technologies Researched</w:t>
            </w:r>
            <w:r>
              <w:rPr>
                <w:noProof/>
                <w:webHidden/>
              </w:rPr>
              <w:tab/>
            </w:r>
            <w:r>
              <w:rPr>
                <w:noProof/>
                <w:webHidden/>
              </w:rPr>
              <w:fldChar w:fldCharType="begin"/>
            </w:r>
            <w:r>
              <w:rPr>
                <w:noProof/>
                <w:webHidden/>
              </w:rPr>
              <w:instrText xml:space="preserve"> PAGEREF _Toc221701244 \h </w:instrText>
            </w:r>
            <w:r>
              <w:rPr>
                <w:noProof/>
                <w:webHidden/>
              </w:rPr>
            </w:r>
            <w:r>
              <w:rPr>
                <w:noProof/>
                <w:webHidden/>
              </w:rPr>
              <w:fldChar w:fldCharType="separate"/>
            </w:r>
            <w:r>
              <w:rPr>
                <w:noProof/>
                <w:webHidden/>
              </w:rPr>
              <w:t>2</w:t>
            </w:r>
            <w:r>
              <w:rPr>
                <w:noProof/>
                <w:webHidden/>
              </w:rPr>
              <w:fldChar w:fldCharType="end"/>
            </w:r>
          </w:hyperlink>
        </w:p>
        <w:p w14:paraId="312CF2B0"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45" w:history="1">
            <w:r w:rsidRPr="00B1649B">
              <w:rPr>
                <w:rStyle w:val="Hyperlink"/>
                <w:noProof/>
              </w:rPr>
              <w:t>2.4. Other Relevant Research</w:t>
            </w:r>
            <w:r>
              <w:rPr>
                <w:noProof/>
                <w:webHidden/>
              </w:rPr>
              <w:tab/>
            </w:r>
            <w:r>
              <w:rPr>
                <w:noProof/>
                <w:webHidden/>
              </w:rPr>
              <w:fldChar w:fldCharType="begin"/>
            </w:r>
            <w:r>
              <w:rPr>
                <w:noProof/>
                <w:webHidden/>
              </w:rPr>
              <w:instrText xml:space="preserve"> PAGEREF _Toc221701245 \h </w:instrText>
            </w:r>
            <w:r>
              <w:rPr>
                <w:noProof/>
                <w:webHidden/>
              </w:rPr>
            </w:r>
            <w:r>
              <w:rPr>
                <w:noProof/>
                <w:webHidden/>
              </w:rPr>
              <w:fldChar w:fldCharType="separate"/>
            </w:r>
            <w:r>
              <w:rPr>
                <w:noProof/>
                <w:webHidden/>
              </w:rPr>
              <w:t>2</w:t>
            </w:r>
            <w:r>
              <w:rPr>
                <w:noProof/>
                <w:webHidden/>
              </w:rPr>
              <w:fldChar w:fldCharType="end"/>
            </w:r>
          </w:hyperlink>
        </w:p>
        <w:p w14:paraId="246721F1"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46" w:history="1">
            <w:r w:rsidRPr="00B1649B">
              <w:rPr>
                <w:rStyle w:val="Hyperlink"/>
                <w:noProof/>
              </w:rPr>
              <w:t>2.5. Existing Final Year Projects</w:t>
            </w:r>
            <w:r>
              <w:rPr>
                <w:noProof/>
                <w:webHidden/>
              </w:rPr>
              <w:tab/>
            </w:r>
            <w:r>
              <w:rPr>
                <w:noProof/>
                <w:webHidden/>
              </w:rPr>
              <w:fldChar w:fldCharType="begin"/>
            </w:r>
            <w:r>
              <w:rPr>
                <w:noProof/>
                <w:webHidden/>
              </w:rPr>
              <w:instrText xml:space="preserve"> PAGEREF _Toc221701246 \h </w:instrText>
            </w:r>
            <w:r>
              <w:rPr>
                <w:noProof/>
                <w:webHidden/>
              </w:rPr>
            </w:r>
            <w:r>
              <w:rPr>
                <w:noProof/>
                <w:webHidden/>
              </w:rPr>
              <w:fldChar w:fldCharType="separate"/>
            </w:r>
            <w:r>
              <w:rPr>
                <w:noProof/>
                <w:webHidden/>
              </w:rPr>
              <w:t>2</w:t>
            </w:r>
            <w:r>
              <w:rPr>
                <w:noProof/>
                <w:webHidden/>
              </w:rPr>
              <w:fldChar w:fldCharType="end"/>
            </w:r>
          </w:hyperlink>
        </w:p>
        <w:p w14:paraId="238DEE23"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47" w:history="1">
            <w:r w:rsidRPr="00B1649B">
              <w:rPr>
                <w:rStyle w:val="Hyperlink"/>
                <w:noProof/>
              </w:rPr>
              <w:t>2.6. Conclusions</w:t>
            </w:r>
            <w:r>
              <w:rPr>
                <w:noProof/>
                <w:webHidden/>
              </w:rPr>
              <w:tab/>
            </w:r>
            <w:r>
              <w:rPr>
                <w:noProof/>
                <w:webHidden/>
              </w:rPr>
              <w:fldChar w:fldCharType="begin"/>
            </w:r>
            <w:r>
              <w:rPr>
                <w:noProof/>
                <w:webHidden/>
              </w:rPr>
              <w:instrText xml:space="preserve"> PAGEREF _Toc221701247 \h </w:instrText>
            </w:r>
            <w:r>
              <w:rPr>
                <w:noProof/>
                <w:webHidden/>
              </w:rPr>
            </w:r>
            <w:r>
              <w:rPr>
                <w:noProof/>
                <w:webHidden/>
              </w:rPr>
              <w:fldChar w:fldCharType="separate"/>
            </w:r>
            <w:r>
              <w:rPr>
                <w:noProof/>
                <w:webHidden/>
              </w:rPr>
              <w:t>2</w:t>
            </w:r>
            <w:r>
              <w:rPr>
                <w:noProof/>
                <w:webHidden/>
              </w:rPr>
              <w:fldChar w:fldCharType="end"/>
            </w:r>
          </w:hyperlink>
        </w:p>
        <w:p w14:paraId="16F56CCD"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48" w:history="1">
            <w:r w:rsidRPr="00B1649B">
              <w:rPr>
                <w:rStyle w:val="Hyperlink"/>
                <w:noProof/>
              </w:rPr>
              <w:t>3. System Analysis</w:t>
            </w:r>
            <w:r>
              <w:rPr>
                <w:noProof/>
                <w:webHidden/>
              </w:rPr>
              <w:tab/>
            </w:r>
            <w:r>
              <w:rPr>
                <w:noProof/>
                <w:webHidden/>
              </w:rPr>
              <w:fldChar w:fldCharType="begin"/>
            </w:r>
            <w:r>
              <w:rPr>
                <w:noProof/>
                <w:webHidden/>
              </w:rPr>
              <w:instrText xml:space="preserve"> PAGEREF _Toc221701248 \h </w:instrText>
            </w:r>
            <w:r>
              <w:rPr>
                <w:noProof/>
                <w:webHidden/>
              </w:rPr>
            </w:r>
            <w:r>
              <w:rPr>
                <w:noProof/>
                <w:webHidden/>
              </w:rPr>
              <w:fldChar w:fldCharType="separate"/>
            </w:r>
            <w:r>
              <w:rPr>
                <w:noProof/>
                <w:webHidden/>
              </w:rPr>
              <w:t>3</w:t>
            </w:r>
            <w:r>
              <w:rPr>
                <w:noProof/>
                <w:webHidden/>
              </w:rPr>
              <w:fldChar w:fldCharType="end"/>
            </w:r>
          </w:hyperlink>
        </w:p>
        <w:p w14:paraId="605BB984"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49" w:history="1">
            <w:r w:rsidRPr="00B1649B">
              <w:rPr>
                <w:rStyle w:val="Hyperlink"/>
                <w:noProof/>
              </w:rPr>
              <w:t>3.1 System Overview</w:t>
            </w:r>
            <w:r>
              <w:rPr>
                <w:noProof/>
                <w:webHidden/>
              </w:rPr>
              <w:tab/>
            </w:r>
            <w:r>
              <w:rPr>
                <w:noProof/>
                <w:webHidden/>
              </w:rPr>
              <w:fldChar w:fldCharType="begin"/>
            </w:r>
            <w:r>
              <w:rPr>
                <w:noProof/>
                <w:webHidden/>
              </w:rPr>
              <w:instrText xml:space="preserve"> PAGEREF _Toc221701249 \h </w:instrText>
            </w:r>
            <w:r>
              <w:rPr>
                <w:noProof/>
                <w:webHidden/>
              </w:rPr>
            </w:r>
            <w:r>
              <w:rPr>
                <w:noProof/>
                <w:webHidden/>
              </w:rPr>
              <w:fldChar w:fldCharType="separate"/>
            </w:r>
            <w:r>
              <w:rPr>
                <w:noProof/>
                <w:webHidden/>
              </w:rPr>
              <w:t>3</w:t>
            </w:r>
            <w:r>
              <w:rPr>
                <w:noProof/>
                <w:webHidden/>
              </w:rPr>
              <w:fldChar w:fldCharType="end"/>
            </w:r>
          </w:hyperlink>
        </w:p>
        <w:p w14:paraId="39E8F89F"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50" w:history="1">
            <w:r w:rsidRPr="00B1649B">
              <w:rPr>
                <w:rStyle w:val="Hyperlink"/>
                <w:noProof/>
              </w:rPr>
              <w:t>3.2 Requirements Gathering</w:t>
            </w:r>
            <w:r>
              <w:rPr>
                <w:noProof/>
                <w:webHidden/>
              </w:rPr>
              <w:tab/>
            </w:r>
            <w:r>
              <w:rPr>
                <w:noProof/>
                <w:webHidden/>
              </w:rPr>
              <w:fldChar w:fldCharType="begin"/>
            </w:r>
            <w:r>
              <w:rPr>
                <w:noProof/>
                <w:webHidden/>
              </w:rPr>
              <w:instrText xml:space="preserve"> PAGEREF _Toc221701250 \h </w:instrText>
            </w:r>
            <w:r>
              <w:rPr>
                <w:noProof/>
                <w:webHidden/>
              </w:rPr>
            </w:r>
            <w:r>
              <w:rPr>
                <w:noProof/>
                <w:webHidden/>
              </w:rPr>
              <w:fldChar w:fldCharType="separate"/>
            </w:r>
            <w:r>
              <w:rPr>
                <w:noProof/>
                <w:webHidden/>
              </w:rPr>
              <w:t>3</w:t>
            </w:r>
            <w:r>
              <w:rPr>
                <w:noProof/>
                <w:webHidden/>
              </w:rPr>
              <w:fldChar w:fldCharType="end"/>
            </w:r>
          </w:hyperlink>
        </w:p>
        <w:p w14:paraId="3996D111"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51" w:history="1">
            <w:r w:rsidRPr="00B1649B">
              <w:rPr>
                <w:rStyle w:val="Hyperlink"/>
                <w:noProof/>
              </w:rPr>
              <w:t>3.3 Requirements Analysis</w:t>
            </w:r>
            <w:r>
              <w:rPr>
                <w:noProof/>
                <w:webHidden/>
              </w:rPr>
              <w:tab/>
            </w:r>
            <w:r>
              <w:rPr>
                <w:noProof/>
                <w:webHidden/>
              </w:rPr>
              <w:fldChar w:fldCharType="begin"/>
            </w:r>
            <w:r>
              <w:rPr>
                <w:noProof/>
                <w:webHidden/>
              </w:rPr>
              <w:instrText xml:space="preserve"> PAGEREF _Toc221701251 \h </w:instrText>
            </w:r>
            <w:r>
              <w:rPr>
                <w:noProof/>
                <w:webHidden/>
              </w:rPr>
            </w:r>
            <w:r>
              <w:rPr>
                <w:noProof/>
                <w:webHidden/>
              </w:rPr>
              <w:fldChar w:fldCharType="separate"/>
            </w:r>
            <w:r>
              <w:rPr>
                <w:noProof/>
                <w:webHidden/>
              </w:rPr>
              <w:t>3</w:t>
            </w:r>
            <w:r>
              <w:rPr>
                <w:noProof/>
                <w:webHidden/>
              </w:rPr>
              <w:fldChar w:fldCharType="end"/>
            </w:r>
          </w:hyperlink>
        </w:p>
        <w:p w14:paraId="69DF42D4"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52" w:history="1">
            <w:r w:rsidRPr="00B1649B">
              <w:rPr>
                <w:rStyle w:val="Hyperlink"/>
                <w:noProof/>
              </w:rPr>
              <w:t>3.4 Logical Architecture of System</w:t>
            </w:r>
            <w:r>
              <w:rPr>
                <w:noProof/>
                <w:webHidden/>
              </w:rPr>
              <w:tab/>
            </w:r>
            <w:r>
              <w:rPr>
                <w:noProof/>
                <w:webHidden/>
              </w:rPr>
              <w:fldChar w:fldCharType="begin"/>
            </w:r>
            <w:r>
              <w:rPr>
                <w:noProof/>
                <w:webHidden/>
              </w:rPr>
              <w:instrText xml:space="preserve"> PAGEREF _Toc221701252 \h </w:instrText>
            </w:r>
            <w:r>
              <w:rPr>
                <w:noProof/>
                <w:webHidden/>
              </w:rPr>
            </w:r>
            <w:r>
              <w:rPr>
                <w:noProof/>
                <w:webHidden/>
              </w:rPr>
              <w:fldChar w:fldCharType="separate"/>
            </w:r>
            <w:r>
              <w:rPr>
                <w:noProof/>
                <w:webHidden/>
              </w:rPr>
              <w:t>3</w:t>
            </w:r>
            <w:r>
              <w:rPr>
                <w:noProof/>
                <w:webHidden/>
              </w:rPr>
              <w:fldChar w:fldCharType="end"/>
            </w:r>
          </w:hyperlink>
        </w:p>
        <w:p w14:paraId="3513AE0F"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53" w:history="1">
            <w:r w:rsidRPr="00B1649B">
              <w:rPr>
                <w:rStyle w:val="Hyperlink"/>
                <w:noProof/>
              </w:rPr>
              <w:t>3.X Other Section</w:t>
            </w:r>
            <w:r>
              <w:rPr>
                <w:noProof/>
                <w:webHidden/>
              </w:rPr>
              <w:tab/>
            </w:r>
            <w:r>
              <w:rPr>
                <w:noProof/>
                <w:webHidden/>
              </w:rPr>
              <w:fldChar w:fldCharType="begin"/>
            </w:r>
            <w:r>
              <w:rPr>
                <w:noProof/>
                <w:webHidden/>
              </w:rPr>
              <w:instrText xml:space="preserve"> PAGEREF _Toc221701253 \h </w:instrText>
            </w:r>
            <w:r>
              <w:rPr>
                <w:noProof/>
                <w:webHidden/>
              </w:rPr>
            </w:r>
            <w:r>
              <w:rPr>
                <w:noProof/>
                <w:webHidden/>
              </w:rPr>
              <w:fldChar w:fldCharType="separate"/>
            </w:r>
            <w:r>
              <w:rPr>
                <w:noProof/>
                <w:webHidden/>
              </w:rPr>
              <w:t>3</w:t>
            </w:r>
            <w:r>
              <w:rPr>
                <w:noProof/>
                <w:webHidden/>
              </w:rPr>
              <w:fldChar w:fldCharType="end"/>
            </w:r>
          </w:hyperlink>
        </w:p>
        <w:p w14:paraId="4F0956A1"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54" w:history="1">
            <w:r w:rsidRPr="00B1649B">
              <w:rPr>
                <w:rStyle w:val="Hyperlink"/>
                <w:noProof/>
              </w:rPr>
              <w:t>3.X Initial System Specification</w:t>
            </w:r>
            <w:r>
              <w:rPr>
                <w:noProof/>
                <w:webHidden/>
              </w:rPr>
              <w:tab/>
            </w:r>
            <w:r>
              <w:rPr>
                <w:noProof/>
                <w:webHidden/>
              </w:rPr>
              <w:fldChar w:fldCharType="begin"/>
            </w:r>
            <w:r>
              <w:rPr>
                <w:noProof/>
                <w:webHidden/>
              </w:rPr>
              <w:instrText xml:space="preserve"> PAGEREF _Toc221701254 \h </w:instrText>
            </w:r>
            <w:r>
              <w:rPr>
                <w:noProof/>
                <w:webHidden/>
              </w:rPr>
            </w:r>
            <w:r>
              <w:rPr>
                <w:noProof/>
                <w:webHidden/>
              </w:rPr>
              <w:fldChar w:fldCharType="separate"/>
            </w:r>
            <w:r>
              <w:rPr>
                <w:noProof/>
                <w:webHidden/>
              </w:rPr>
              <w:t>3</w:t>
            </w:r>
            <w:r>
              <w:rPr>
                <w:noProof/>
                <w:webHidden/>
              </w:rPr>
              <w:fldChar w:fldCharType="end"/>
            </w:r>
          </w:hyperlink>
        </w:p>
        <w:p w14:paraId="344D4EE2"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55" w:history="1">
            <w:r w:rsidRPr="00B1649B">
              <w:rPr>
                <w:rStyle w:val="Hyperlink"/>
                <w:noProof/>
              </w:rPr>
              <w:t>3.X Conclusions</w:t>
            </w:r>
            <w:r>
              <w:rPr>
                <w:noProof/>
                <w:webHidden/>
              </w:rPr>
              <w:tab/>
            </w:r>
            <w:r>
              <w:rPr>
                <w:noProof/>
                <w:webHidden/>
              </w:rPr>
              <w:fldChar w:fldCharType="begin"/>
            </w:r>
            <w:r>
              <w:rPr>
                <w:noProof/>
                <w:webHidden/>
              </w:rPr>
              <w:instrText xml:space="preserve"> PAGEREF _Toc221701255 \h </w:instrText>
            </w:r>
            <w:r>
              <w:rPr>
                <w:noProof/>
                <w:webHidden/>
              </w:rPr>
            </w:r>
            <w:r>
              <w:rPr>
                <w:noProof/>
                <w:webHidden/>
              </w:rPr>
              <w:fldChar w:fldCharType="separate"/>
            </w:r>
            <w:r>
              <w:rPr>
                <w:noProof/>
                <w:webHidden/>
              </w:rPr>
              <w:t>3</w:t>
            </w:r>
            <w:r>
              <w:rPr>
                <w:noProof/>
                <w:webHidden/>
              </w:rPr>
              <w:fldChar w:fldCharType="end"/>
            </w:r>
          </w:hyperlink>
        </w:p>
        <w:p w14:paraId="14D7F943"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56" w:history="1">
            <w:r w:rsidRPr="00B1649B">
              <w:rPr>
                <w:rStyle w:val="Hyperlink"/>
                <w:noProof/>
              </w:rPr>
              <w:t>4. System / Experiment Design</w:t>
            </w:r>
            <w:r>
              <w:rPr>
                <w:noProof/>
                <w:webHidden/>
              </w:rPr>
              <w:tab/>
            </w:r>
            <w:r>
              <w:rPr>
                <w:noProof/>
                <w:webHidden/>
              </w:rPr>
              <w:fldChar w:fldCharType="begin"/>
            </w:r>
            <w:r>
              <w:rPr>
                <w:noProof/>
                <w:webHidden/>
              </w:rPr>
              <w:instrText xml:space="preserve"> PAGEREF _Toc221701256 \h </w:instrText>
            </w:r>
            <w:r>
              <w:rPr>
                <w:noProof/>
                <w:webHidden/>
              </w:rPr>
            </w:r>
            <w:r>
              <w:rPr>
                <w:noProof/>
                <w:webHidden/>
              </w:rPr>
              <w:fldChar w:fldCharType="separate"/>
            </w:r>
            <w:r>
              <w:rPr>
                <w:noProof/>
                <w:webHidden/>
              </w:rPr>
              <w:t>4</w:t>
            </w:r>
            <w:r>
              <w:rPr>
                <w:noProof/>
                <w:webHidden/>
              </w:rPr>
              <w:fldChar w:fldCharType="end"/>
            </w:r>
          </w:hyperlink>
        </w:p>
        <w:p w14:paraId="3C824BEB"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57" w:history="1">
            <w:r w:rsidRPr="00B1649B">
              <w:rPr>
                <w:rStyle w:val="Hyperlink"/>
                <w:noProof/>
              </w:rPr>
              <w:t>4.1 Introduction</w:t>
            </w:r>
            <w:r>
              <w:rPr>
                <w:noProof/>
                <w:webHidden/>
              </w:rPr>
              <w:tab/>
            </w:r>
            <w:r>
              <w:rPr>
                <w:noProof/>
                <w:webHidden/>
              </w:rPr>
              <w:fldChar w:fldCharType="begin"/>
            </w:r>
            <w:r>
              <w:rPr>
                <w:noProof/>
                <w:webHidden/>
              </w:rPr>
              <w:instrText xml:space="preserve"> PAGEREF _Toc221701257 \h </w:instrText>
            </w:r>
            <w:r>
              <w:rPr>
                <w:noProof/>
                <w:webHidden/>
              </w:rPr>
            </w:r>
            <w:r>
              <w:rPr>
                <w:noProof/>
                <w:webHidden/>
              </w:rPr>
              <w:fldChar w:fldCharType="separate"/>
            </w:r>
            <w:r>
              <w:rPr>
                <w:noProof/>
                <w:webHidden/>
              </w:rPr>
              <w:t>4</w:t>
            </w:r>
            <w:r>
              <w:rPr>
                <w:noProof/>
                <w:webHidden/>
              </w:rPr>
              <w:fldChar w:fldCharType="end"/>
            </w:r>
          </w:hyperlink>
        </w:p>
        <w:p w14:paraId="6DA74245"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58" w:history="1">
            <w:r w:rsidRPr="00B1649B">
              <w:rPr>
                <w:rStyle w:val="Hyperlink"/>
                <w:noProof/>
              </w:rPr>
              <w:t>4.2. Software Methodology</w:t>
            </w:r>
            <w:r>
              <w:rPr>
                <w:noProof/>
                <w:webHidden/>
              </w:rPr>
              <w:tab/>
            </w:r>
            <w:r>
              <w:rPr>
                <w:noProof/>
                <w:webHidden/>
              </w:rPr>
              <w:fldChar w:fldCharType="begin"/>
            </w:r>
            <w:r>
              <w:rPr>
                <w:noProof/>
                <w:webHidden/>
              </w:rPr>
              <w:instrText xml:space="preserve"> PAGEREF _Toc221701258 \h </w:instrText>
            </w:r>
            <w:r>
              <w:rPr>
                <w:noProof/>
                <w:webHidden/>
              </w:rPr>
            </w:r>
            <w:r>
              <w:rPr>
                <w:noProof/>
                <w:webHidden/>
              </w:rPr>
              <w:fldChar w:fldCharType="separate"/>
            </w:r>
            <w:r>
              <w:rPr>
                <w:noProof/>
                <w:webHidden/>
              </w:rPr>
              <w:t>4</w:t>
            </w:r>
            <w:r>
              <w:rPr>
                <w:noProof/>
                <w:webHidden/>
              </w:rPr>
              <w:fldChar w:fldCharType="end"/>
            </w:r>
          </w:hyperlink>
        </w:p>
        <w:p w14:paraId="44A65158"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59" w:history="1">
            <w:r w:rsidRPr="00B1649B">
              <w:rPr>
                <w:rStyle w:val="Hyperlink"/>
                <w:noProof/>
              </w:rPr>
              <w:t>4.3 Project Planning</w:t>
            </w:r>
            <w:r>
              <w:rPr>
                <w:noProof/>
                <w:webHidden/>
              </w:rPr>
              <w:tab/>
            </w:r>
            <w:r>
              <w:rPr>
                <w:noProof/>
                <w:webHidden/>
              </w:rPr>
              <w:fldChar w:fldCharType="begin"/>
            </w:r>
            <w:r>
              <w:rPr>
                <w:noProof/>
                <w:webHidden/>
              </w:rPr>
              <w:instrText xml:space="preserve"> PAGEREF _Toc221701259 \h </w:instrText>
            </w:r>
            <w:r>
              <w:rPr>
                <w:noProof/>
                <w:webHidden/>
              </w:rPr>
            </w:r>
            <w:r>
              <w:rPr>
                <w:noProof/>
                <w:webHidden/>
              </w:rPr>
              <w:fldChar w:fldCharType="separate"/>
            </w:r>
            <w:r>
              <w:rPr>
                <w:noProof/>
                <w:webHidden/>
              </w:rPr>
              <w:t>4</w:t>
            </w:r>
            <w:r>
              <w:rPr>
                <w:noProof/>
                <w:webHidden/>
              </w:rPr>
              <w:fldChar w:fldCharType="end"/>
            </w:r>
          </w:hyperlink>
        </w:p>
        <w:p w14:paraId="3B8B759C" w14:textId="77777777" w:rsidR="00BA2AED" w:rsidRDefault="00BA2AED">
          <w:pPr>
            <w:pStyle w:val="TOC3"/>
            <w:tabs>
              <w:tab w:val="right" w:leader="dot" w:pos="9010"/>
            </w:tabs>
            <w:rPr>
              <w:rFonts w:eastAsiaTheme="minorEastAsia"/>
              <w:noProof/>
              <w:kern w:val="2"/>
              <w:sz w:val="24"/>
              <w:szCs w:val="24"/>
              <w:lang w:eastAsia="en-IE"/>
              <w14:ligatures w14:val="standardContextual"/>
            </w:rPr>
          </w:pPr>
          <w:hyperlink w:anchor="_Toc221701260" w:history="1">
            <w:r w:rsidRPr="00B1649B">
              <w:rPr>
                <w:rStyle w:val="Hyperlink"/>
                <w:noProof/>
              </w:rPr>
              <w:t>4.3.1 Project Schedule</w:t>
            </w:r>
            <w:r>
              <w:rPr>
                <w:noProof/>
                <w:webHidden/>
              </w:rPr>
              <w:tab/>
            </w:r>
            <w:r>
              <w:rPr>
                <w:noProof/>
                <w:webHidden/>
              </w:rPr>
              <w:fldChar w:fldCharType="begin"/>
            </w:r>
            <w:r>
              <w:rPr>
                <w:noProof/>
                <w:webHidden/>
              </w:rPr>
              <w:instrText xml:space="preserve"> PAGEREF _Toc221701260 \h </w:instrText>
            </w:r>
            <w:r>
              <w:rPr>
                <w:noProof/>
                <w:webHidden/>
              </w:rPr>
            </w:r>
            <w:r>
              <w:rPr>
                <w:noProof/>
                <w:webHidden/>
              </w:rPr>
              <w:fldChar w:fldCharType="separate"/>
            </w:r>
            <w:r>
              <w:rPr>
                <w:noProof/>
                <w:webHidden/>
              </w:rPr>
              <w:t>4</w:t>
            </w:r>
            <w:r>
              <w:rPr>
                <w:noProof/>
                <w:webHidden/>
              </w:rPr>
              <w:fldChar w:fldCharType="end"/>
            </w:r>
          </w:hyperlink>
        </w:p>
        <w:p w14:paraId="702BB6F0"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61" w:history="1">
            <w:r w:rsidRPr="00B1649B">
              <w:rPr>
                <w:rStyle w:val="Hyperlink"/>
                <w:noProof/>
              </w:rPr>
              <w:t>4.5. Overview of System</w:t>
            </w:r>
            <w:r>
              <w:rPr>
                <w:noProof/>
                <w:webHidden/>
              </w:rPr>
              <w:tab/>
            </w:r>
            <w:r>
              <w:rPr>
                <w:noProof/>
                <w:webHidden/>
              </w:rPr>
              <w:fldChar w:fldCharType="begin"/>
            </w:r>
            <w:r>
              <w:rPr>
                <w:noProof/>
                <w:webHidden/>
              </w:rPr>
              <w:instrText xml:space="preserve"> PAGEREF _Toc221701261 \h </w:instrText>
            </w:r>
            <w:r>
              <w:rPr>
                <w:noProof/>
                <w:webHidden/>
              </w:rPr>
            </w:r>
            <w:r>
              <w:rPr>
                <w:noProof/>
                <w:webHidden/>
              </w:rPr>
              <w:fldChar w:fldCharType="separate"/>
            </w:r>
            <w:r>
              <w:rPr>
                <w:noProof/>
                <w:webHidden/>
              </w:rPr>
              <w:t>4</w:t>
            </w:r>
            <w:r>
              <w:rPr>
                <w:noProof/>
                <w:webHidden/>
              </w:rPr>
              <w:fldChar w:fldCharType="end"/>
            </w:r>
          </w:hyperlink>
        </w:p>
        <w:p w14:paraId="58160A26" w14:textId="77777777" w:rsidR="00BA2AED" w:rsidRDefault="00BA2AED">
          <w:pPr>
            <w:pStyle w:val="TOC3"/>
            <w:tabs>
              <w:tab w:val="right" w:leader="dot" w:pos="9010"/>
            </w:tabs>
            <w:rPr>
              <w:rFonts w:eastAsiaTheme="minorEastAsia"/>
              <w:noProof/>
              <w:kern w:val="2"/>
              <w:sz w:val="24"/>
              <w:szCs w:val="24"/>
              <w:lang w:eastAsia="en-IE"/>
              <w14:ligatures w14:val="standardContextual"/>
            </w:rPr>
          </w:pPr>
          <w:hyperlink w:anchor="_Toc221701262" w:history="1">
            <w:r w:rsidRPr="00B1649B">
              <w:rPr>
                <w:rStyle w:val="Hyperlink"/>
                <w:noProof/>
              </w:rPr>
              <w:t>4.5.1 Fulfilment of System Requirements</w:t>
            </w:r>
            <w:r>
              <w:rPr>
                <w:noProof/>
                <w:webHidden/>
              </w:rPr>
              <w:tab/>
            </w:r>
            <w:r>
              <w:rPr>
                <w:noProof/>
                <w:webHidden/>
              </w:rPr>
              <w:fldChar w:fldCharType="begin"/>
            </w:r>
            <w:r>
              <w:rPr>
                <w:noProof/>
                <w:webHidden/>
              </w:rPr>
              <w:instrText xml:space="preserve"> PAGEREF _Toc221701262 \h </w:instrText>
            </w:r>
            <w:r>
              <w:rPr>
                <w:noProof/>
                <w:webHidden/>
              </w:rPr>
            </w:r>
            <w:r>
              <w:rPr>
                <w:noProof/>
                <w:webHidden/>
              </w:rPr>
              <w:fldChar w:fldCharType="separate"/>
            </w:r>
            <w:r>
              <w:rPr>
                <w:noProof/>
                <w:webHidden/>
              </w:rPr>
              <w:t>4</w:t>
            </w:r>
            <w:r>
              <w:rPr>
                <w:noProof/>
                <w:webHidden/>
              </w:rPr>
              <w:fldChar w:fldCharType="end"/>
            </w:r>
          </w:hyperlink>
        </w:p>
        <w:p w14:paraId="60904279"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63" w:history="1">
            <w:r w:rsidRPr="00B1649B">
              <w:rPr>
                <w:rStyle w:val="Hyperlink"/>
                <w:noProof/>
              </w:rPr>
              <w:t>4.X. Other Sections as needed</w:t>
            </w:r>
            <w:r>
              <w:rPr>
                <w:noProof/>
                <w:webHidden/>
              </w:rPr>
              <w:tab/>
            </w:r>
            <w:r>
              <w:rPr>
                <w:noProof/>
                <w:webHidden/>
              </w:rPr>
              <w:fldChar w:fldCharType="begin"/>
            </w:r>
            <w:r>
              <w:rPr>
                <w:noProof/>
                <w:webHidden/>
              </w:rPr>
              <w:instrText xml:space="preserve"> PAGEREF _Toc221701263 \h </w:instrText>
            </w:r>
            <w:r>
              <w:rPr>
                <w:noProof/>
                <w:webHidden/>
              </w:rPr>
            </w:r>
            <w:r>
              <w:rPr>
                <w:noProof/>
                <w:webHidden/>
              </w:rPr>
              <w:fldChar w:fldCharType="separate"/>
            </w:r>
            <w:r>
              <w:rPr>
                <w:noProof/>
                <w:webHidden/>
              </w:rPr>
              <w:t>4</w:t>
            </w:r>
            <w:r>
              <w:rPr>
                <w:noProof/>
                <w:webHidden/>
              </w:rPr>
              <w:fldChar w:fldCharType="end"/>
            </w:r>
          </w:hyperlink>
        </w:p>
        <w:p w14:paraId="195300AA"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64" w:history="1">
            <w:r w:rsidRPr="00B1649B">
              <w:rPr>
                <w:rStyle w:val="Hyperlink"/>
                <w:noProof/>
              </w:rPr>
              <w:t>4.X. Conclusions</w:t>
            </w:r>
            <w:r>
              <w:rPr>
                <w:noProof/>
                <w:webHidden/>
              </w:rPr>
              <w:tab/>
            </w:r>
            <w:r>
              <w:rPr>
                <w:noProof/>
                <w:webHidden/>
              </w:rPr>
              <w:fldChar w:fldCharType="begin"/>
            </w:r>
            <w:r>
              <w:rPr>
                <w:noProof/>
                <w:webHidden/>
              </w:rPr>
              <w:instrText xml:space="preserve"> PAGEREF _Toc221701264 \h </w:instrText>
            </w:r>
            <w:r>
              <w:rPr>
                <w:noProof/>
                <w:webHidden/>
              </w:rPr>
            </w:r>
            <w:r>
              <w:rPr>
                <w:noProof/>
                <w:webHidden/>
              </w:rPr>
              <w:fldChar w:fldCharType="separate"/>
            </w:r>
            <w:r>
              <w:rPr>
                <w:noProof/>
                <w:webHidden/>
              </w:rPr>
              <w:t>4</w:t>
            </w:r>
            <w:r>
              <w:rPr>
                <w:noProof/>
                <w:webHidden/>
              </w:rPr>
              <w:fldChar w:fldCharType="end"/>
            </w:r>
          </w:hyperlink>
        </w:p>
        <w:p w14:paraId="204D3208"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65" w:history="1">
            <w:r w:rsidRPr="00B1649B">
              <w:rPr>
                <w:rStyle w:val="Hyperlink"/>
                <w:noProof/>
              </w:rPr>
              <w:t>5. System / Experiment Development</w:t>
            </w:r>
            <w:r>
              <w:rPr>
                <w:noProof/>
                <w:webHidden/>
              </w:rPr>
              <w:tab/>
            </w:r>
            <w:r>
              <w:rPr>
                <w:noProof/>
                <w:webHidden/>
              </w:rPr>
              <w:fldChar w:fldCharType="begin"/>
            </w:r>
            <w:r>
              <w:rPr>
                <w:noProof/>
                <w:webHidden/>
              </w:rPr>
              <w:instrText xml:space="preserve"> PAGEREF _Toc221701265 \h </w:instrText>
            </w:r>
            <w:r>
              <w:rPr>
                <w:noProof/>
                <w:webHidden/>
              </w:rPr>
            </w:r>
            <w:r>
              <w:rPr>
                <w:noProof/>
                <w:webHidden/>
              </w:rPr>
              <w:fldChar w:fldCharType="separate"/>
            </w:r>
            <w:r>
              <w:rPr>
                <w:noProof/>
                <w:webHidden/>
              </w:rPr>
              <w:t>5</w:t>
            </w:r>
            <w:r>
              <w:rPr>
                <w:noProof/>
                <w:webHidden/>
              </w:rPr>
              <w:fldChar w:fldCharType="end"/>
            </w:r>
          </w:hyperlink>
        </w:p>
        <w:p w14:paraId="4C852031"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66" w:history="1">
            <w:r w:rsidRPr="00B1649B">
              <w:rPr>
                <w:rStyle w:val="Hyperlink"/>
                <w:noProof/>
              </w:rPr>
              <w:t>5.1. Introduction</w:t>
            </w:r>
            <w:r>
              <w:rPr>
                <w:noProof/>
                <w:webHidden/>
              </w:rPr>
              <w:tab/>
            </w:r>
            <w:r>
              <w:rPr>
                <w:noProof/>
                <w:webHidden/>
              </w:rPr>
              <w:fldChar w:fldCharType="begin"/>
            </w:r>
            <w:r>
              <w:rPr>
                <w:noProof/>
                <w:webHidden/>
              </w:rPr>
              <w:instrText xml:space="preserve"> PAGEREF _Toc221701266 \h </w:instrText>
            </w:r>
            <w:r>
              <w:rPr>
                <w:noProof/>
                <w:webHidden/>
              </w:rPr>
            </w:r>
            <w:r>
              <w:rPr>
                <w:noProof/>
                <w:webHidden/>
              </w:rPr>
              <w:fldChar w:fldCharType="separate"/>
            </w:r>
            <w:r>
              <w:rPr>
                <w:noProof/>
                <w:webHidden/>
              </w:rPr>
              <w:t>5</w:t>
            </w:r>
            <w:r>
              <w:rPr>
                <w:noProof/>
                <w:webHidden/>
              </w:rPr>
              <w:fldChar w:fldCharType="end"/>
            </w:r>
          </w:hyperlink>
        </w:p>
        <w:p w14:paraId="2A30D5FD"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67" w:history="1">
            <w:r w:rsidRPr="00B1649B">
              <w:rPr>
                <w:rStyle w:val="Hyperlink"/>
                <w:noProof/>
              </w:rPr>
              <w:t>5.2. Software Development</w:t>
            </w:r>
            <w:r>
              <w:rPr>
                <w:noProof/>
                <w:webHidden/>
              </w:rPr>
              <w:tab/>
            </w:r>
            <w:r>
              <w:rPr>
                <w:noProof/>
                <w:webHidden/>
              </w:rPr>
              <w:fldChar w:fldCharType="begin"/>
            </w:r>
            <w:r>
              <w:rPr>
                <w:noProof/>
                <w:webHidden/>
              </w:rPr>
              <w:instrText xml:space="preserve"> PAGEREF _Toc221701267 \h </w:instrText>
            </w:r>
            <w:r>
              <w:rPr>
                <w:noProof/>
                <w:webHidden/>
              </w:rPr>
            </w:r>
            <w:r>
              <w:rPr>
                <w:noProof/>
                <w:webHidden/>
              </w:rPr>
              <w:fldChar w:fldCharType="separate"/>
            </w:r>
            <w:r>
              <w:rPr>
                <w:noProof/>
                <w:webHidden/>
              </w:rPr>
              <w:t>5</w:t>
            </w:r>
            <w:r>
              <w:rPr>
                <w:noProof/>
                <w:webHidden/>
              </w:rPr>
              <w:fldChar w:fldCharType="end"/>
            </w:r>
          </w:hyperlink>
        </w:p>
        <w:p w14:paraId="2E8E0AC0"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68" w:history="1">
            <w:r w:rsidRPr="00B1649B">
              <w:rPr>
                <w:rStyle w:val="Hyperlink"/>
                <w:noProof/>
              </w:rPr>
              <w:t>5.X. Other Sections as needed</w:t>
            </w:r>
            <w:r>
              <w:rPr>
                <w:noProof/>
                <w:webHidden/>
              </w:rPr>
              <w:tab/>
            </w:r>
            <w:r>
              <w:rPr>
                <w:noProof/>
                <w:webHidden/>
              </w:rPr>
              <w:fldChar w:fldCharType="begin"/>
            </w:r>
            <w:r>
              <w:rPr>
                <w:noProof/>
                <w:webHidden/>
              </w:rPr>
              <w:instrText xml:space="preserve"> PAGEREF _Toc221701268 \h </w:instrText>
            </w:r>
            <w:r>
              <w:rPr>
                <w:noProof/>
                <w:webHidden/>
              </w:rPr>
            </w:r>
            <w:r>
              <w:rPr>
                <w:noProof/>
                <w:webHidden/>
              </w:rPr>
              <w:fldChar w:fldCharType="separate"/>
            </w:r>
            <w:r>
              <w:rPr>
                <w:noProof/>
                <w:webHidden/>
              </w:rPr>
              <w:t>5</w:t>
            </w:r>
            <w:r>
              <w:rPr>
                <w:noProof/>
                <w:webHidden/>
              </w:rPr>
              <w:fldChar w:fldCharType="end"/>
            </w:r>
          </w:hyperlink>
        </w:p>
        <w:p w14:paraId="1A3F384D"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69" w:history="1">
            <w:r w:rsidRPr="00B1649B">
              <w:rPr>
                <w:rStyle w:val="Hyperlink"/>
                <w:noProof/>
              </w:rPr>
              <w:t>5.X. Conclusions</w:t>
            </w:r>
            <w:r>
              <w:rPr>
                <w:noProof/>
                <w:webHidden/>
              </w:rPr>
              <w:tab/>
            </w:r>
            <w:r>
              <w:rPr>
                <w:noProof/>
                <w:webHidden/>
              </w:rPr>
              <w:fldChar w:fldCharType="begin"/>
            </w:r>
            <w:r>
              <w:rPr>
                <w:noProof/>
                <w:webHidden/>
              </w:rPr>
              <w:instrText xml:space="preserve"> PAGEREF _Toc221701269 \h </w:instrText>
            </w:r>
            <w:r>
              <w:rPr>
                <w:noProof/>
                <w:webHidden/>
              </w:rPr>
            </w:r>
            <w:r>
              <w:rPr>
                <w:noProof/>
                <w:webHidden/>
              </w:rPr>
              <w:fldChar w:fldCharType="separate"/>
            </w:r>
            <w:r>
              <w:rPr>
                <w:noProof/>
                <w:webHidden/>
              </w:rPr>
              <w:t>5</w:t>
            </w:r>
            <w:r>
              <w:rPr>
                <w:noProof/>
                <w:webHidden/>
              </w:rPr>
              <w:fldChar w:fldCharType="end"/>
            </w:r>
          </w:hyperlink>
        </w:p>
        <w:p w14:paraId="065F9F91"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70" w:history="1">
            <w:r w:rsidRPr="00B1649B">
              <w:rPr>
                <w:rStyle w:val="Hyperlink"/>
                <w:noProof/>
              </w:rPr>
              <w:t>6. Testing and Evaluation</w:t>
            </w:r>
            <w:r>
              <w:rPr>
                <w:noProof/>
                <w:webHidden/>
              </w:rPr>
              <w:tab/>
            </w:r>
            <w:r>
              <w:rPr>
                <w:noProof/>
                <w:webHidden/>
              </w:rPr>
              <w:fldChar w:fldCharType="begin"/>
            </w:r>
            <w:r>
              <w:rPr>
                <w:noProof/>
                <w:webHidden/>
              </w:rPr>
              <w:instrText xml:space="preserve"> PAGEREF _Toc221701270 \h </w:instrText>
            </w:r>
            <w:r>
              <w:rPr>
                <w:noProof/>
                <w:webHidden/>
              </w:rPr>
            </w:r>
            <w:r>
              <w:rPr>
                <w:noProof/>
                <w:webHidden/>
              </w:rPr>
              <w:fldChar w:fldCharType="separate"/>
            </w:r>
            <w:r>
              <w:rPr>
                <w:noProof/>
                <w:webHidden/>
              </w:rPr>
              <w:t>6</w:t>
            </w:r>
            <w:r>
              <w:rPr>
                <w:noProof/>
                <w:webHidden/>
              </w:rPr>
              <w:fldChar w:fldCharType="end"/>
            </w:r>
          </w:hyperlink>
        </w:p>
        <w:p w14:paraId="1D793CFE"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71" w:history="1">
            <w:r w:rsidRPr="00B1649B">
              <w:rPr>
                <w:rStyle w:val="Hyperlink"/>
                <w:noProof/>
              </w:rPr>
              <w:t>6.1. Introduction</w:t>
            </w:r>
            <w:r>
              <w:rPr>
                <w:noProof/>
                <w:webHidden/>
              </w:rPr>
              <w:tab/>
            </w:r>
            <w:r>
              <w:rPr>
                <w:noProof/>
                <w:webHidden/>
              </w:rPr>
              <w:fldChar w:fldCharType="begin"/>
            </w:r>
            <w:r>
              <w:rPr>
                <w:noProof/>
                <w:webHidden/>
              </w:rPr>
              <w:instrText xml:space="preserve"> PAGEREF _Toc221701271 \h </w:instrText>
            </w:r>
            <w:r>
              <w:rPr>
                <w:noProof/>
                <w:webHidden/>
              </w:rPr>
            </w:r>
            <w:r>
              <w:rPr>
                <w:noProof/>
                <w:webHidden/>
              </w:rPr>
              <w:fldChar w:fldCharType="separate"/>
            </w:r>
            <w:r>
              <w:rPr>
                <w:noProof/>
                <w:webHidden/>
              </w:rPr>
              <w:t>6</w:t>
            </w:r>
            <w:r>
              <w:rPr>
                <w:noProof/>
                <w:webHidden/>
              </w:rPr>
              <w:fldChar w:fldCharType="end"/>
            </w:r>
          </w:hyperlink>
        </w:p>
        <w:p w14:paraId="4F25A268"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72" w:history="1">
            <w:r w:rsidRPr="00B1649B">
              <w:rPr>
                <w:rStyle w:val="Hyperlink"/>
                <w:noProof/>
              </w:rPr>
              <w:t>6.2. System Testing</w:t>
            </w:r>
            <w:r>
              <w:rPr>
                <w:noProof/>
                <w:webHidden/>
              </w:rPr>
              <w:tab/>
            </w:r>
            <w:r>
              <w:rPr>
                <w:noProof/>
                <w:webHidden/>
              </w:rPr>
              <w:fldChar w:fldCharType="begin"/>
            </w:r>
            <w:r>
              <w:rPr>
                <w:noProof/>
                <w:webHidden/>
              </w:rPr>
              <w:instrText xml:space="preserve"> PAGEREF _Toc221701272 \h </w:instrText>
            </w:r>
            <w:r>
              <w:rPr>
                <w:noProof/>
                <w:webHidden/>
              </w:rPr>
            </w:r>
            <w:r>
              <w:rPr>
                <w:noProof/>
                <w:webHidden/>
              </w:rPr>
              <w:fldChar w:fldCharType="separate"/>
            </w:r>
            <w:r>
              <w:rPr>
                <w:noProof/>
                <w:webHidden/>
              </w:rPr>
              <w:t>6</w:t>
            </w:r>
            <w:r>
              <w:rPr>
                <w:noProof/>
                <w:webHidden/>
              </w:rPr>
              <w:fldChar w:fldCharType="end"/>
            </w:r>
          </w:hyperlink>
        </w:p>
        <w:p w14:paraId="71D44A38"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73" w:history="1">
            <w:r w:rsidRPr="00B1649B">
              <w:rPr>
                <w:rStyle w:val="Hyperlink"/>
                <w:noProof/>
              </w:rPr>
              <w:t>6.3. System Evaluation</w:t>
            </w:r>
            <w:r>
              <w:rPr>
                <w:noProof/>
                <w:webHidden/>
              </w:rPr>
              <w:tab/>
            </w:r>
            <w:r>
              <w:rPr>
                <w:noProof/>
                <w:webHidden/>
              </w:rPr>
              <w:fldChar w:fldCharType="begin"/>
            </w:r>
            <w:r>
              <w:rPr>
                <w:noProof/>
                <w:webHidden/>
              </w:rPr>
              <w:instrText xml:space="preserve"> PAGEREF _Toc221701273 \h </w:instrText>
            </w:r>
            <w:r>
              <w:rPr>
                <w:noProof/>
                <w:webHidden/>
              </w:rPr>
            </w:r>
            <w:r>
              <w:rPr>
                <w:noProof/>
                <w:webHidden/>
              </w:rPr>
              <w:fldChar w:fldCharType="separate"/>
            </w:r>
            <w:r>
              <w:rPr>
                <w:noProof/>
                <w:webHidden/>
              </w:rPr>
              <w:t>6</w:t>
            </w:r>
            <w:r>
              <w:rPr>
                <w:noProof/>
                <w:webHidden/>
              </w:rPr>
              <w:fldChar w:fldCharType="end"/>
            </w:r>
          </w:hyperlink>
        </w:p>
        <w:p w14:paraId="78302965"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74" w:history="1">
            <w:r w:rsidRPr="00B1649B">
              <w:rPr>
                <w:rStyle w:val="Hyperlink"/>
                <w:noProof/>
              </w:rPr>
              <w:t>6.4. Evaluate Project Management</w:t>
            </w:r>
            <w:r>
              <w:rPr>
                <w:noProof/>
                <w:webHidden/>
              </w:rPr>
              <w:tab/>
            </w:r>
            <w:r>
              <w:rPr>
                <w:noProof/>
                <w:webHidden/>
              </w:rPr>
              <w:fldChar w:fldCharType="begin"/>
            </w:r>
            <w:r>
              <w:rPr>
                <w:noProof/>
                <w:webHidden/>
              </w:rPr>
              <w:instrText xml:space="preserve"> PAGEREF _Toc221701274 \h </w:instrText>
            </w:r>
            <w:r>
              <w:rPr>
                <w:noProof/>
                <w:webHidden/>
              </w:rPr>
            </w:r>
            <w:r>
              <w:rPr>
                <w:noProof/>
                <w:webHidden/>
              </w:rPr>
              <w:fldChar w:fldCharType="separate"/>
            </w:r>
            <w:r>
              <w:rPr>
                <w:noProof/>
                <w:webHidden/>
              </w:rPr>
              <w:t>6</w:t>
            </w:r>
            <w:r>
              <w:rPr>
                <w:noProof/>
                <w:webHidden/>
              </w:rPr>
              <w:fldChar w:fldCharType="end"/>
            </w:r>
          </w:hyperlink>
        </w:p>
        <w:p w14:paraId="6AB10CD6" w14:textId="77777777" w:rsidR="00BA2AED" w:rsidRDefault="00BA2AED">
          <w:pPr>
            <w:pStyle w:val="TOC3"/>
            <w:tabs>
              <w:tab w:val="right" w:leader="dot" w:pos="9010"/>
            </w:tabs>
            <w:rPr>
              <w:rFonts w:eastAsiaTheme="minorEastAsia"/>
              <w:noProof/>
              <w:kern w:val="2"/>
              <w:sz w:val="24"/>
              <w:szCs w:val="24"/>
              <w:lang w:eastAsia="en-IE"/>
              <w14:ligatures w14:val="standardContextual"/>
            </w:rPr>
          </w:pPr>
          <w:hyperlink w:anchor="_Toc221701275" w:history="1">
            <w:r w:rsidRPr="00B1649B">
              <w:rPr>
                <w:rStyle w:val="Hyperlink"/>
                <w:noProof/>
              </w:rPr>
              <w:t>6.4.1 Evaluate Project Plan</w:t>
            </w:r>
            <w:r>
              <w:rPr>
                <w:noProof/>
                <w:webHidden/>
              </w:rPr>
              <w:tab/>
            </w:r>
            <w:r>
              <w:rPr>
                <w:noProof/>
                <w:webHidden/>
              </w:rPr>
              <w:fldChar w:fldCharType="begin"/>
            </w:r>
            <w:r>
              <w:rPr>
                <w:noProof/>
                <w:webHidden/>
              </w:rPr>
              <w:instrText xml:space="preserve"> PAGEREF _Toc221701275 \h </w:instrText>
            </w:r>
            <w:r>
              <w:rPr>
                <w:noProof/>
                <w:webHidden/>
              </w:rPr>
            </w:r>
            <w:r>
              <w:rPr>
                <w:noProof/>
                <w:webHidden/>
              </w:rPr>
              <w:fldChar w:fldCharType="separate"/>
            </w:r>
            <w:r>
              <w:rPr>
                <w:noProof/>
                <w:webHidden/>
              </w:rPr>
              <w:t>6</w:t>
            </w:r>
            <w:r>
              <w:rPr>
                <w:noProof/>
                <w:webHidden/>
              </w:rPr>
              <w:fldChar w:fldCharType="end"/>
            </w:r>
          </w:hyperlink>
        </w:p>
        <w:p w14:paraId="25466568" w14:textId="77777777" w:rsidR="00BA2AED" w:rsidRDefault="00BA2AED">
          <w:pPr>
            <w:pStyle w:val="TOC3"/>
            <w:tabs>
              <w:tab w:val="right" w:leader="dot" w:pos="9010"/>
            </w:tabs>
            <w:rPr>
              <w:rFonts w:eastAsiaTheme="minorEastAsia"/>
              <w:noProof/>
              <w:kern w:val="2"/>
              <w:sz w:val="24"/>
              <w:szCs w:val="24"/>
              <w:lang w:eastAsia="en-IE"/>
              <w14:ligatures w14:val="standardContextual"/>
            </w:rPr>
          </w:pPr>
          <w:hyperlink w:anchor="_Toc221701276" w:history="1">
            <w:r w:rsidRPr="00B1649B">
              <w:rPr>
                <w:rStyle w:val="Hyperlink"/>
                <w:noProof/>
              </w:rPr>
              <w:t>6.4.1 Evaluate Project Execution</w:t>
            </w:r>
            <w:r>
              <w:rPr>
                <w:noProof/>
                <w:webHidden/>
              </w:rPr>
              <w:tab/>
            </w:r>
            <w:r>
              <w:rPr>
                <w:noProof/>
                <w:webHidden/>
              </w:rPr>
              <w:fldChar w:fldCharType="begin"/>
            </w:r>
            <w:r>
              <w:rPr>
                <w:noProof/>
                <w:webHidden/>
              </w:rPr>
              <w:instrText xml:space="preserve"> PAGEREF _Toc221701276 \h </w:instrText>
            </w:r>
            <w:r>
              <w:rPr>
                <w:noProof/>
                <w:webHidden/>
              </w:rPr>
            </w:r>
            <w:r>
              <w:rPr>
                <w:noProof/>
                <w:webHidden/>
              </w:rPr>
              <w:fldChar w:fldCharType="separate"/>
            </w:r>
            <w:r>
              <w:rPr>
                <w:noProof/>
                <w:webHidden/>
              </w:rPr>
              <w:t>6</w:t>
            </w:r>
            <w:r>
              <w:rPr>
                <w:noProof/>
                <w:webHidden/>
              </w:rPr>
              <w:fldChar w:fldCharType="end"/>
            </w:r>
          </w:hyperlink>
        </w:p>
        <w:p w14:paraId="18ACFD55"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77" w:history="1">
            <w:r w:rsidRPr="00B1649B">
              <w:rPr>
                <w:rStyle w:val="Hyperlink"/>
                <w:noProof/>
              </w:rPr>
              <w:t>6.6. Conclusions</w:t>
            </w:r>
            <w:r>
              <w:rPr>
                <w:noProof/>
                <w:webHidden/>
              </w:rPr>
              <w:tab/>
            </w:r>
            <w:r>
              <w:rPr>
                <w:noProof/>
                <w:webHidden/>
              </w:rPr>
              <w:fldChar w:fldCharType="begin"/>
            </w:r>
            <w:r>
              <w:rPr>
                <w:noProof/>
                <w:webHidden/>
              </w:rPr>
              <w:instrText xml:space="preserve"> PAGEREF _Toc221701277 \h </w:instrText>
            </w:r>
            <w:r>
              <w:rPr>
                <w:noProof/>
                <w:webHidden/>
              </w:rPr>
            </w:r>
            <w:r>
              <w:rPr>
                <w:noProof/>
                <w:webHidden/>
              </w:rPr>
              <w:fldChar w:fldCharType="separate"/>
            </w:r>
            <w:r>
              <w:rPr>
                <w:noProof/>
                <w:webHidden/>
              </w:rPr>
              <w:t>6</w:t>
            </w:r>
            <w:r>
              <w:rPr>
                <w:noProof/>
                <w:webHidden/>
              </w:rPr>
              <w:fldChar w:fldCharType="end"/>
            </w:r>
          </w:hyperlink>
        </w:p>
        <w:p w14:paraId="3F7F6259"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78" w:history="1">
            <w:r w:rsidRPr="00B1649B">
              <w:rPr>
                <w:rStyle w:val="Hyperlink"/>
                <w:noProof/>
              </w:rPr>
              <w:t>7. Conclusions and Future Work</w:t>
            </w:r>
            <w:r>
              <w:rPr>
                <w:noProof/>
                <w:webHidden/>
              </w:rPr>
              <w:tab/>
            </w:r>
            <w:r>
              <w:rPr>
                <w:noProof/>
                <w:webHidden/>
              </w:rPr>
              <w:fldChar w:fldCharType="begin"/>
            </w:r>
            <w:r>
              <w:rPr>
                <w:noProof/>
                <w:webHidden/>
              </w:rPr>
              <w:instrText xml:space="preserve"> PAGEREF _Toc221701278 \h </w:instrText>
            </w:r>
            <w:r>
              <w:rPr>
                <w:noProof/>
                <w:webHidden/>
              </w:rPr>
            </w:r>
            <w:r>
              <w:rPr>
                <w:noProof/>
                <w:webHidden/>
              </w:rPr>
              <w:fldChar w:fldCharType="separate"/>
            </w:r>
            <w:r>
              <w:rPr>
                <w:noProof/>
                <w:webHidden/>
              </w:rPr>
              <w:t>7</w:t>
            </w:r>
            <w:r>
              <w:rPr>
                <w:noProof/>
                <w:webHidden/>
              </w:rPr>
              <w:fldChar w:fldCharType="end"/>
            </w:r>
          </w:hyperlink>
        </w:p>
        <w:p w14:paraId="14ECBA37"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79" w:history="1">
            <w:r w:rsidRPr="00B1649B">
              <w:rPr>
                <w:rStyle w:val="Hyperlink"/>
                <w:noProof/>
              </w:rPr>
              <w:t>7.1. Introduction</w:t>
            </w:r>
            <w:r>
              <w:rPr>
                <w:noProof/>
                <w:webHidden/>
              </w:rPr>
              <w:tab/>
            </w:r>
            <w:r>
              <w:rPr>
                <w:noProof/>
                <w:webHidden/>
              </w:rPr>
              <w:fldChar w:fldCharType="begin"/>
            </w:r>
            <w:r>
              <w:rPr>
                <w:noProof/>
                <w:webHidden/>
              </w:rPr>
              <w:instrText xml:space="preserve"> PAGEREF _Toc221701279 \h </w:instrText>
            </w:r>
            <w:r>
              <w:rPr>
                <w:noProof/>
                <w:webHidden/>
              </w:rPr>
            </w:r>
            <w:r>
              <w:rPr>
                <w:noProof/>
                <w:webHidden/>
              </w:rPr>
              <w:fldChar w:fldCharType="separate"/>
            </w:r>
            <w:r>
              <w:rPr>
                <w:noProof/>
                <w:webHidden/>
              </w:rPr>
              <w:t>7</w:t>
            </w:r>
            <w:r>
              <w:rPr>
                <w:noProof/>
                <w:webHidden/>
              </w:rPr>
              <w:fldChar w:fldCharType="end"/>
            </w:r>
          </w:hyperlink>
        </w:p>
        <w:p w14:paraId="58B08734"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80" w:history="1">
            <w:r w:rsidRPr="00B1649B">
              <w:rPr>
                <w:rStyle w:val="Hyperlink"/>
                <w:noProof/>
              </w:rPr>
              <w:t>7.2. Future Work</w:t>
            </w:r>
            <w:r>
              <w:rPr>
                <w:noProof/>
                <w:webHidden/>
              </w:rPr>
              <w:tab/>
            </w:r>
            <w:r>
              <w:rPr>
                <w:noProof/>
                <w:webHidden/>
              </w:rPr>
              <w:fldChar w:fldCharType="begin"/>
            </w:r>
            <w:r>
              <w:rPr>
                <w:noProof/>
                <w:webHidden/>
              </w:rPr>
              <w:instrText xml:space="preserve"> PAGEREF _Toc221701280 \h </w:instrText>
            </w:r>
            <w:r>
              <w:rPr>
                <w:noProof/>
                <w:webHidden/>
              </w:rPr>
            </w:r>
            <w:r>
              <w:rPr>
                <w:noProof/>
                <w:webHidden/>
              </w:rPr>
              <w:fldChar w:fldCharType="separate"/>
            </w:r>
            <w:r>
              <w:rPr>
                <w:noProof/>
                <w:webHidden/>
              </w:rPr>
              <w:t>7</w:t>
            </w:r>
            <w:r>
              <w:rPr>
                <w:noProof/>
                <w:webHidden/>
              </w:rPr>
              <w:fldChar w:fldCharType="end"/>
            </w:r>
          </w:hyperlink>
        </w:p>
        <w:p w14:paraId="073FAAB7"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81" w:history="1">
            <w:r w:rsidRPr="00B1649B">
              <w:rPr>
                <w:rStyle w:val="Hyperlink"/>
                <w:noProof/>
              </w:rPr>
              <w:t>7.3. Conclusions</w:t>
            </w:r>
            <w:r>
              <w:rPr>
                <w:noProof/>
                <w:webHidden/>
              </w:rPr>
              <w:tab/>
            </w:r>
            <w:r>
              <w:rPr>
                <w:noProof/>
                <w:webHidden/>
              </w:rPr>
              <w:fldChar w:fldCharType="begin"/>
            </w:r>
            <w:r>
              <w:rPr>
                <w:noProof/>
                <w:webHidden/>
              </w:rPr>
              <w:instrText xml:space="preserve"> PAGEREF _Toc221701281 \h </w:instrText>
            </w:r>
            <w:r>
              <w:rPr>
                <w:noProof/>
                <w:webHidden/>
              </w:rPr>
            </w:r>
            <w:r>
              <w:rPr>
                <w:noProof/>
                <w:webHidden/>
              </w:rPr>
              <w:fldChar w:fldCharType="separate"/>
            </w:r>
            <w:r>
              <w:rPr>
                <w:noProof/>
                <w:webHidden/>
              </w:rPr>
              <w:t>7</w:t>
            </w:r>
            <w:r>
              <w:rPr>
                <w:noProof/>
                <w:webHidden/>
              </w:rPr>
              <w:fldChar w:fldCharType="end"/>
            </w:r>
          </w:hyperlink>
        </w:p>
        <w:p w14:paraId="3084D346"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82" w:history="1">
            <w:r w:rsidRPr="00B1649B">
              <w:rPr>
                <w:rStyle w:val="Hyperlink"/>
                <w:noProof/>
              </w:rPr>
              <w:t>References</w:t>
            </w:r>
            <w:r>
              <w:rPr>
                <w:noProof/>
                <w:webHidden/>
              </w:rPr>
              <w:tab/>
            </w:r>
            <w:r>
              <w:rPr>
                <w:noProof/>
                <w:webHidden/>
              </w:rPr>
              <w:fldChar w:fldCharType="begin"/>
            </w:r>
            <w:r>
              <w:rPr>
                <w:noProof/>
                <w:webHidden/>
              </w:rPr>
              <w:instrText xml:space="preserve"> PAGEREF _Toc221701282 \h </w:instrText>
            </w:r>
            <w:r>
              <w:rPr>
                <w:noProof/>
                <w:webHidden/>
              </w:rPr>
            </w:r>
            <w:r>
              <w:rPr>
                <w:noProof/>
                <w:webHidden/>
              </w:rPr>
              <w:fldChar w:fldCharType="separate"/>
            </w:r>
            <w:r>
              <w:rPr>
                <w:noProof/>
                <w:webHidden/>
              </w:rPr>
              <w:t>8</w:t>
            </w:r>
            <w:r>
              <w:rPr>
                <w:noProof/>
                <w:webHidden/>
              </w:rPr>
              <w:fldChar w:fldCharType="end"/>
            </w:r>
          </w:hyperlink>
        </w:p>
        <w:p w14:paraId="72A9DF05"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83" w:history="1">
            <w:r w:rsidRPr="00B1649B">
              <w:rPr>
                <w:rStyle w:val="Hyperlink"/>
                <w:noProof/>
              </w:rPr>
              <w:t>Appendix A: System Model and Analysis</w:t>
            </w:r>
            <w:r>
              <w:rPr>
                <w:noProof/>
                <w:webHidden/>
              </w:rPr>
              <w:tab/>
              <w:t>A-</w:t>
            </w:r>
            <w:r>
              <w:rPr>
                <w:noProof/>
                <w:webHidden/>
              </w:rPr>
              <w:fldChar w:fldCharType="begin"/>
            </w:r>
            <w:r>
              <w:rPr>
                <w:noProof/>
                <w:webHidden/>
              </w:rPr>
              <w:instrText xml:space="preserve"> PAGEREF _Toc221701283 \h </w:instrText>
            </w:r>
            <w:r>
              <w:rPr>
                <w:noProof/>
                <w:webHidden/>
              </w:rPr>
            </w:r>
            <w:r>
              <w:rPr>
                <w:noProof/>
                <w:webHidden/>
              </w:rPr>
              <w:fldChar w:fldCharType="separate"/>
            </w:r>
            <w:r>
              <w:rPr>
                <w:noProof/>
                <w:webHidden/>
              </w:rPr>
              <w:t>1</w:t>
            </w:r>
            <w:r>
              <w:rPr>
                <w:noProof/>
                <w:webHidden/>
              </w:rPr>
              <w:fldChar w:fldCharType="end"/>
            </w:r>
          </w:hyperlink>
        </w:p>
        <w:p w14:paraId="79DDC4AA"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84" w:history="1">
            <w:r w:rsidRPr="00B1649B">
              <w:rPr>
                <w:rStyle w:val="Hyperlink"/>
                <w:noProof/>
              </w:rPr>
              <w:t>Appendix B: Design</w:t>
            </w:r>
            <w:r>
              <w:rPr>
                <w:noProof/>
                <w:webHidden/>
              </w:rPr>
              <w:tab/>
              <w:t>B-</w:t>
            </w:r>
            <w:r>
              <w:rPr>
                <w:noProof/>
                <w:webHidden/>
              </w:rPr>
              <w:fldChar w:fldCharType="begin"/>
            </w:r>
            <w:r>
              <w:rPr>
                <w:noProof/>
                <w:webHidden/>
              </w:rPr>
              <w:instrText xml:space="preserve"> PAGEREF _Toc221701284 \h </w:instrText>
            </w:r>
            <w:r>
              <w:rPr>
                <w:noProof/>
                <w:webHidden/>
              </w:rPr>
            </w:r>
            <w:r>
              <w:rPr>
                <w:noProof/>
                <w:webHidden/>
              </w:rPr>
              <w:fldChar w:fldCharType="separate"/>
            </w:r>
            <w:r>
              <w:rPr>
                <w:noProof/>
                <w:webHidden/>
              </w:rPr>
              <w:t>1</w:t>
            </w:r>
            <w:r>
              <w:rPr>
                <w:noProof/>
                <w:webHidden/>
              </w:rPr>
              <w:fldChar w:fldCharType="end"/>
            </w:r>
          </w:hyperlink>
        </w:p>
        <w:p w14:paraId="4BCEA5B8"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85" w:history="1">
            <w:r w:rsidRPr="00B1649B">
              <w:rPr>
                <w:rStyle w:val="Hyperlink"/>
                <w:noProof/>
              </w:rPr>
              <w:t>Appendix C: Prompts Used with Gen AI</w:t>
            </w:r>
            <w:r>
              <w:rPr>
                <w:noProof/>
                <w:webHidden/>
              </w:rPr>
              <w:tab/>
              <w:t>C-</w:t>
            </w:r>
            <w:r>
              <w:rPr>
                <w:noProof/>
                <w:webHidden/>
              </w:rPr>
              <w:fldChar w:fldCharType="begin"/>
            </w:r>
            <w:r>
              <w:rPr>
                <w:noProof/>
                <w:webHidden/>
              </w:rPr>
              <w:instrText xml:space="preserve"> PAGEREF _Toc221701285 \h </w:instrText>
            </w:r>
            <w:r>
              <w:rPr>
                <w:noProof/>
                <w:webHidden/>
              </w:rPr>
            </w:r>
            <w:r>
              <w:rPr>
                <w:noProof/>
                <w:webHidden/>
              </w:rPr>
              <w:fldChar w:fldCharType="separate"/>
            </w:r>
            <w:r>
              <w:rPr>
                <w:noProof/>
                <w:webHidden/>
              </w:rPr>
              <w:t>1</w:t>
            </w:r>
            <w:r>
              <w:rPr>
                <w:noProof/>
                <w:webHidden/>
              </w:rPr>
              <w:fldChar w:fldCharType="end"/>
            </w:r>
          </w:hyperlink>
        </w:p>
        <w:p w14:paraId="51B85657"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86" w:history="1">
            <w:r w:rsidRPr="00B1649B">
              <w:rPr>
                <w:rStyle w:val="Hyperlink"/>
                <w:noProof/>
              </w:rPr>
              <w:t>C.1 Prompts related to Report Writing</w:t>
            </w:r>
            <w:r>
              <w:rPr>
                <w:noProof/>
                <w:webHidden/>
              </w:rPr>
              <w:tab/>
              <w:t>C-</w:t>
            </w:r>
            <w:r>
              <w:rPr>
                <w:noProof/>
                <w:webHidden/>
              </w:rPr>
              <w:fldChar w:fldCharType="begin"/>
            </w:r>
            <w:r>
              <w:rPr>
                <w:noProof/>
                <w:webHidden/>
              </w:rPr>
              <w:instrText xml:space="preserve"> PAGEREF _Toc221701286 \h </w:instrText>
            </w:r>
            <w:r>
              <w:rPr>
                <w:noProof/>
                <w:webHidden/>
              </w:rPr>
            </w:r>
            <w:r>
              <w:rPr>
                <w:noProof/>
                <w:webHidden/>
              </w:rPr>
              <w:fldChar w:fldCharType="separate"/>
            </w:r>
            <w:r>
              <w:rPr>
                <w:noProof/>
                <w:webHidden/>
              </w:rPr>
              <w:t>1</w:t>
            </w:r>
            <w:r>
              <w:rPr>
                <w:noProof/>
                <w:webHidden/>
              </w:rPr>
              <w:fldChar w:fldCharType="end"/>
            </w:r>
          </w:hyperlink>
        </w:p>
        <w:p w14:paraId="27D520EC"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87" w:history="1">
            <w:r w:rsidRPr="00B1649B">
              <w:rPr>
                <w:rStyle w:val="Hyperlink"/>
                <w:noProof/>
              </w:rPr>
              <w:t>C.2 Prompts Related to Research</w:t>
            </w:r>
            <w:r>
              <w:rPr>
                <w:noProof/>
                <w:webHidden/>
              </w:rPr>
              <w:tab/>
              <w:t>C-</w:t>
            </w:r>
            <w:r>
              <w:rPr>
                <w:noProof/>
                <w:webHidden/>
              </w:rPr>
              <w:fldChar w:fldCharType="begin"/>
            </w:r>
            <w:r>
              <w:rPr>
                <w:noProof/>
                <w:webHidden/>
              </w:rPr>
              <w:instrText xml:space="preserve"> PAGEREF _Toc221701287 \h </w:instrText>
            </w:r>
            <w:r>
              <w:rPr>
                <w:noProof/>
                <w:webHidden/>
              </w:rPr>
            </w:r>
            <w:r>
              <w:rPr>
                <w:noProof/>
                <w:webHidden/>
              </w:rPr>
              <w:fldChar w:fldCharType="separate"/>
            </w:r>
            <w:r>
              <w:rPr>
                <w:noProof/>
                <w:webHidden/>
              </w:rPr>
              <w:t>1</w:t>
            </w:r>
            <w:r>
              <w:rPr>
                <w:noProof/>
                <w:webHidden/>
              </w:rPr>
              <w:fldChar w:fldCharType="end"/>
            </w:r>
          </w:hyperlink>
        </w:p>
        <w:p w14:paraId="365CC4FE"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88" w:history="1">
            <w:r w:rsidRPr="00B1649B">
              <w:rPr>
                <w:rStyle w:val="Hyperlink"/>
                <w:noProof/>
              </w:rPr>
              <w:t>C.3 Prompts Related to Design</w:t>
            </w:r>
            <w:r>
              <w:rPr>
                <w:noProof/>
                <w:webHidden/>
              </w:rPr>
              <w:tab/>
              <w:t>C-</w:t>
            </w:r>
            <w:r>
              <w:rPr>
                <w:noProof/>
                <w:webHidden/>
              </w:rPr>
              <w:fldChar w:fldCharType="begin"/>
            </w:r>
            <w:r>
              <w:rPr>
                <w:noProof/>
                <w:webHidden/>
              </w:rPr>
              <w:instrText xml:space="preserve"> PAGEREF _Toc221701288 \h </w:instrText>
            </w:r>
            <w:r>
              <w:rPr>
                <w:noProof/>
                <w:webHidden/>
              </w:rPr>
            </w:r>
            <w:r>
              <w:rPr>
                <w:noProof/>
                <w:webHidden/>
              </w:rPr>
              <w:fldChar w:fldCharType="separate"/>
            </w:r>
            <w:r>
              <w:rPr>
                <w:noProof/>
                <w:webHidden/>
              </w:rPr>
              <w:t>1</w:t>
            </w:r>
            <w:r>
              <w:rPr>
                <w:noProof/>
                <w:webHidden/>
              </w:rPr>
              <w:fldChar w:fldCharType="end"/>
            </w:r>
          </w:hyperlink>
        </w:p>
        <w:p w14:paraId="1FFE1426" w14:textId="77777777" w:rsidR="00BA2AED" w:rsidRDefault="00BA2AED">
          <w:pPr>
            <w:pStyle w:val="TOC2"/>
            <w:tabs>
              <w:tab w:val="right" w:leader="dot" w:pos="9010"/>
            </w:tabs>
            <w:rPr>
              <w:rFonts w:eastAsiaTheme="minorEastAsia"/>
              <w:noProof/>
              <w:kern w:val="2"/>
              <w:sz w:val="24"/>
              <w:szCs w:val="24"/>
              <w:lang w:eastAsia="en-IE"/>
              <w14:ligatures w14:val="standardContextual"/>
            </w:rPr>
          </w:pPr>
          <w:hyperlink w:anchor="_Toc221701289" w:history="1">
            <w:r w:rsidRPr="00B1649B">
              <w:rPr>
                <w:rStyle w:val="Hyperlink"/>
                <w:noProof/>
              </w:rPr>
              <w:t>C.4 Prompts Related to Coding</w:t>
            </w:r>
            <w:r>
              <w:rPr>
                <w:noProof/>
                <w:webHidden/>
              </w:rPr>
              <w:tab/>
              <w:t>C-</w:t>
            </w:r>
            <w:r>
              <w:rPr>
                <w:noProof/>
                <w:webHidden/>
              </w:rPr>
              <w:fldChar w:fldCharType="begin"/>
            </w:r>
            <w:r>
              <w:rPr>
                <w:noProof/>
                <w:webHidden/>
              </w:rPr>
              <w:instrText xml:space="preserve"> PAGEREF _Toc221701289 \h </w:instrText>
            </w:r>
            <w:r>
              <w:rPr>
                <w:noProof/>
                <w:webHidden/>
              </w:rPr>
            </w:r>
            <w:r>
              <w:rPr>
                <w:noProof/>
                <w:webHidden/>
              </w:rPr>
              <w:fldChar w:fldCharType="separate"/>
            </w:r>
            <w:r>
              <w:rPr>
                <w:noProof/>
                <w:webHidden/>
              </w:rPr>
              <w:t>1</w:t>
            </w:r>
            <w:r>
              <w:rPr>
                <w:noProof/>
                <w:webHidden/>
              </w:rPr>
              <w:fldChar w:fldCharType="end"/>
            </w:r>
          </w:hyperlink>
        </w:p>
        <w:p w14:paraId="7157C168"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90" w:history="1">
            <w:r w:rsidRPr="00B1649B">
              <w:rPr>
                <w:rStyle w:val="Hyperlink"/>
                <w:noProof/>
              </w:rPr>
              <w:t>Appendix D: Additional Code Samples</w:t>
            </w:r>
            <w:r>
              <w:rPr>
                <w:noProof/>
                <w:webHidden/>
              </w:rPr>
              <w:tab/>
              <w:t>D-</w:t>
            </w:r>
            <w:r>
              <w:rPr>
                <w:noProof/>
                <w:webHidden/>
              </w:rPr>
              <w:fldChar w:fldCharType="begin"/>
            </w:r>
            <w:r>
              <w:rPr>
                <w:noProof/>
                <w:webHidden/>
              </w:rPr>
              <w:instrText xml:space="preserve"> PAGEREF _Toc221701290 \h </w:instrText>
            </w:r>
            <w:r>
              <w:rPr>
                <w:noProof/>
                <w:webHidden/>
              </w:rPr>
            </w:r>
            <w:r>
              <w:rPr>
                <w:noProof/>
                <w:webHidden/>
              </w:rPr>
              <w:fldChar w:fldCharType="separate"/>
            </w:r>
            <w:r>
              <w:rPr>
                <w:noProof/>
                <w:webHidden/>
              </w:rPr>
              <w:t>1</w:t>
            </w:r>
            <w:r>
              <w:rPr>
                <w:noProof/>
                <w:webHidden/>
              </w:rPr>
              <w:fldChar w:fldCharType="end"/>
            </w:r>
          </w:hyperlink>
        </w:p>
        <w:p w14:paraId="4EA3972F" w14:textId="77777777" w:rsidR="00BA2AED" w:rsidRDefault="00BA2AED">
          <w:pPr>
            <w:pStyle w:val="TOC1"/>
            <w:tabs>
              <w:tab w:val="right" w:leader="dot" w:pos="9010"/>
            </w:tabs>
            <w:rPr>
              <w:rFonts w:eastAsiaTheme="minorEastAsia"/>
              <w:noProof/>
              <w:kern w:val="2"/>
              <w:sz w:val="24"/>
              <w:szCs w:val="24"/>
              <w:lang w:eastAsia="en-IE"/>
              <w14:ligatures w14:val="standardContextual"/>
            </w:rPr>
          </w:pPr>
          <w:hyperlink w:anchor="_Toc221701291" w:history="1">
            <w:r w:rsidRPr="00B1649B">
              <w:rPr>
                <w:rStyle w:val="Hyperlink"/>
                <w:noProof/>
              </w:rPr>
              <w:t>Appendix E:</w:t>
            </w:r>
            <w:r>
              <w:rPr>
                <w:noProof/>
                <w:webHidden/>
              </w:rPr>
              <w:tab/>
              <w:t>E-</w:t>
            </w:r>
            <w:r>
              <w:rPr>
                <w:noProof/>
                <w:webHidden/>
              </w:rPr>
              <w:fldChar w:fldCharType="begin"/>
            </w:r>
            <w:r>
              <w:rPr>
                <w:noProof/>
                <w:webHidden/>
              </w:rPr>
              <w:instrText xml:space="preserve"> PAGEREF _Toc221701291 \h </w:instrText>
            </w:r>
            <w:r>
              <w:rPr>
                <w:noProof/>
                <w:webHidden/>
              </w:rPr>
            </w:r>
            <w:r>
              <w:rPr>
                <w:noProof/>
                <w:webHidden/>
              </w:rPr>
              <w:fldChar w:fldCharType="separate"/>
            </w:r>
            <w:r>
              <w:rPr>
                <w:noProof/>
                <w:webHidden/>
              </w:rPr>
              <w:t>1</w:t>
            </w:r>
            <w:r>
              <w:rPr>
                <w:noProof/>
                <w:webHidden/>
              </w:rPr>
              <w:fldChar w:fldCharType="end"/>
            </w:r>
          </w:hyperlink>
        </w:p>
        <w:p w14:paraId="74EBCF32" w14:textId="77777777" w:rsidR="009B697E" w:rsidRDefault="009B697E">
          <w:r>
            <w:rPr>
              <w:b/>
              <w:bCs/>
              <w:noProof/>
            </w:rPr>
            <w:fldChar w:fldCharType="end"/>
          </w:r>
        </w:p>
      </w:sdtContent>
    </w:sdt>
    <w:p w14:paraId="1578AB4D" w14:textId="77777777" w:rsidR="0009707D" w:rsidRDefault="0009707D" w:rsidP="0009707D"/>
    <w:p w14:paraId="51505F4C" w14:textId="77777777" w:rsidR="0009707D" w:rsidRDefault="0009707D" w:rsidP="0009707D">
      <w:pPr>
        <w:sectPr w:rsidR="0009707D" w:rsidSect="0009707D">
          <w:headerReference w:type="default" r:id="rId11"/>
          <w:footerReference w:type="default" r:id="rId12"/>
          <w:pgSz w:w="11900" w:h="16840"/>
          <w:pgMar w:top="1440" w:right="1440" w:bottom="1440" w:left="1440" w:header="708" w:footer="708" w:gutter="0"/>
          <w:pgNumType w:fmt="lowerRoman" w:start="1" w:chapStyle="1"/>
          <w:cols w:space="708"/>
          <w:docGrid w:linePitch="360"/>
        </w:sectPr>
      </w:pPr>
    </w:p>
    <w:p w14:paraId="1364B48A" w14:textId="77777777" w:rsidR="0009707D" w:rsidRPr="0009707D" w:rsidRDefault="0009707D" w:rsidP="0009707D"/>
    <w:p w14:paraId="196EC204" w14:textId="77777777" w:rsidR="009B697E" w:rsidRDefault="009B697E" w:rsidP="009B697E">
      <w:pPr>
        <w:pStyle w:val="Heading1"/>
      </w:pPr>
      <w:bookmarkStart w:id="3" w:name="_Toc221701235"/>
      <w:r>
        <w:t>1. Introduction</w:t>
      </w:r>
      <w:bookmarkEnd w:id="3"/>
    </w:p>
    <w:p w14:paraId="4915C98D" w14:textId="77777777" w:rsidR="009B697E" w:rsidRDefault="009B697E" w:rsidP="009B697E"/>
    <w:p w14:paraId="32A73351" w14:textId="12E887B0" w:rsidR="00E21C33" w:rsidRPr="00E21C33" w:rsidRDefault="009B697E" w:rsidP="00E21C33">
      <w:pPr>
        <w:pStyle w:val="Heading2"/>
        <w:numPr>
          <w:ilvl w:val="1"/>
          <w:numId w:val="1"/>
        </w:numPr>
      </w:pPr>
      <w:bookmarkStart w:id="4" w:name="_Toc221701236"/>
      <w:r>
        <w:t>Project Background</w:t>
      </w:r>
      <w:bookmarkEnd w:id="4"/>
    </w:p>
    <w:p w14:paraId="0766A913" w14:textId="07BA6EF1" w:rsidR="008F70A4" w:rsidRDefault="008F70A4" w:rsidP="00E21C33">
      <w:r>
        <w:t xml:space="preserve">The Hiberno-English accent refers to the variety of English spoken in Ireland, shaped by historical interaction with the Irish language, </w:t>
      </w:r>
      <w:proofErr w:type="spellStart"/>
      <w:r>
        <w:t>Gaeilge</w:t>
      </w:r>
      <w:proofErr w:type="spellEnd"/>
      <w:r>
        <w:t xml:space="preserve">. </w:t>
      </w:r>
      <w:r w:rsidR="0020462E">
        <w:t xml:space="preserve">The term originates from </w:t>
      </w:r>
      <w:r w:rsidR="0020462E">
        <w:rPr>
          <w:rStyle w:val="Emphasis"/>
        </w:rPr>
        <w:t>Hibernia</w:t>
      </w:r>
      <w:r w:rsidR="0020462E">
        <w:t xml:space="preserve">, the Roman name for Ireland, </w:t>
      </w:r>
      <w:r w:rsidR="0020462E">
        <w:rPr>
          <w:rStyle w:val="Strong"/>
          <w:rFonts w:eastAsiaTheme="majorEastAsia"/>
          <w:b w:val="0"/>
          <w:bCs w:val="0"/>
        </w:rPr>
        <w:t>meaning land of winter (</w:t>
      </w:r>
      <w:proofErr w:type="spellStart"/>
      <w:r w:rsidR="0020462E" w:rsidRPr="004D3026">
        <w:rPr>
          <w:rStyle w:val="Strong"/>
          <w:rFonts w:eastAsiaTheme="majorEastAsia"/>
          <w:b w:val="0"/>
          <w:bCs w:val="0"/>
        </w:rPr>
        <w:t>etymonline</w:t>
      </w:r>
      <w:proofErr w:type="spellEnd"/>
      <w:r w:rsidR="0020462E">
        <w:rPr>
          <w:rStyle w:val="Strong"/>
          <w:rFonts w:eastAsiaTheme="majorEastAsia"/>
          <w:b w:val="0"/>
          <w:bCs w:val="0"/>
        </w:rPr>
        <w:t xml:space="preserve">, 2026). Hibernia was inherited by </w:t>
      </w:r>
      <w:r w:rsidR="0020462E">
        <w:t xml:space="preserve">the Proto-Celtic root </w:t>
      </w:r>
      <w:proofErr w:type="spellStart"/>
      <w:r w:rsidR="0020462E">
        <w:t>Īweriū</w:t>
      </w:r>
      <w:proofErr w:type="spellEnd"/>
      <w:r w:rsidR="0020462E">
        <w:t xml:space="preserve"> </w:t>
      </w:r>
      <w:r w:rsidR="001506E2">
        <w:t>probably</w:t>
      </w:r>
      <w:r w:rsidR="0020462E">
        <w:t xml:space="preserve"> meaning </w:t>
      </w:r>
      <w:r w:rsidR="0020462E" w:rsidRPr="000C7F2F">
        <w:t>fruitful</w:t>
      </w:r>
      <w:r w:rsidR="0020462E">
        <w:t xml:space="preserve"> land or</w:t>
      </w:r>
      <w:r w:rsidR="0020462E" w:rsidRPr="000C7F2F">
        <w:t xml:space="preserve"> fertile</w:t>
      </w:r>
      <w:r w:rsidR="0020462E">
        <w:t xml:space="preserve"> land (</w:t>
      </w:r>
      <w:r w:rsidR="0020462E" w:rsidRPr="004C696C">
        <w:rPr>
          <w:rStyle w:val="Strong"/>
          <w:rFonts w:eastAsiaTheme="majorEastAsia"/>
          <w:b w:val="0"/>
          <w:bCs w:val="0"/>
        </w:rPr>
        <w:t xml:space="preserve">Ranko </w:t>
      </w:r>
      <w:proofErr w:type="spellStart"/>
      <w:r w:rsidR="0020462E" w:rsidRPr="004C696C">
        <w:rPr>
          <w:rStyle w:val="Strong"/>
          <w:rFonts w:eastAsiaTheme="majorEastAsia"/>
          <w:b w:val="0"/>
          <w:bCs w:val="0"/>
        </w:rPr>
        <w:t>Matasović</w:t>
      </w:r>
      <w:proofErr w:type="spellEnd"/>
      <w:r w:rsidR="0020462E">
        <w:rPr>
          <w:rStyle w:val="Strong"/>
          <w:rFonts w:eastAsiaTheme="majorEastAsia"/>
          <w:b w:val="0"/>
          <w:bCs w:val="0"/>
        </w:rPr>
        <w:t>,</w:t>
      </w:r>
      <w:r w:rsidR="0020462E" w:rsidRPr="004C696C">
        <w:rPr>
          <w:rStyle w:val="Strong"/>
          <w:rFonts w:eastAsiaTheme="majorEastAsia"/>
          <w:b w:val="0"/>
          <w:bCs w:val="0"/>
        </w:rPr>
        <w:t xml:space="preserve"> 2009)</w:t>
      </w:r>
      <w:r w:rsidR="0020462E">
        <w:rPr>
          <w:rStyle w:val="Strong"/>
          <w:rFonts w:eastAsiaTheme="majorEastAsia"/>
          <w:b w:val="0"/>
          <w:bCs w:val="0"/>
        </w:rPr>
        <w:t xml:space="preserve">. </w:t>
      </w:r>
      <w:r w:rsidR="005D4744">
        <w:t>English varies significantly across regions worldwide, reflecting social, cultural, and geographic influences, from class-based distinctions within the United Kingdom</w:t>
      </w:r>
      <w:r w:rsidR="003C00FE">
        <w:t xml:space="preserve"> (The Guardian, 2022)</w:t>
      </w:r>
      <w:r w:rsidR="005D4744">
        <w:t xml:space="preserve"> to regional dialects in the United States (</w:t>
      </w:r>
      <w:proofErr w:type="spellStart"/>
      <w:r w:rsidR="005D4744">
        <w:t>Anglophonia</w:t>
      </w:r>
      <w:proofErr w:type="spellEnd"/>
      <w:r w:rsidR="005D4744">
        <w:t>, 2021; Bauer, 2013).</w:t>
      </w:r>
      <w:r w:rsidR="00410768">
        <w:t xml:space="preserve"> Within this global context, Hiberno-English stands out as a distinct dialect, influenced by direct translation patterns and linguistic structures inherited from </w:t>
      </w:r>
      <w:proofErr w:type="spellStart"/>
      <w:r w:rsidR="00410768">
        <w:t>Gaeilge</w:t>
      </w:r>
      <w:proofErr w:type="spellEnd"/>
      <w:r w:rsidR="00410768">
        <w:t>.</w:t>
      </w:r>
    </w:p>
    <w:p w14:paraId="017C1BC8" w14:textId="14F32CAD" w:rsidR="00631CC6" w:rsidRDefault="002F320A" w:rsidP="00E21C33">
      <w:r>
        <w:t>Within</w:t>
      </w:r>
      <w:r w:rsidR="00327EDF">
        <w:t xml:space="preserve"> the island of</w:t>
      </w:r>
      <w:r>
        <w:t xml:space="preserve"> Ireland</w:t>
      </w:r>
      <w:r w:rsidR="00E94A1A">
        <w:t xml:space="preserve">, there are distinct </w:t>
      </w:r>
      <w:r w:rsidR="00A258C9">
        <w:t xml:space="preserve">sub-dialects which generally correspond to </w:t>
      </w:r>
      <w:r w:rsidR="00327EDF">
        <w:t>administrative boundaries</w:t>
      </w:r>
      <w:r w:rsidR="000F0149">
        <w:t xml:space="preserve">, such as city specific accents, or more broad province based accents. </w:t>
      </w:r>
      <w:r w:rsidR="001756C2">
        <w:t>Historically, limited mobility between regions contributed to the development of distinct localised speech patterns</w:t>
      </w:r>
      <w:r w:rsidR="00687681">
        <w:t>.</w:t>
      </w:r>
      <w:r w:rsidR="0072349D">
        <w:t xml:space="preserve"> This project aims to explore </w:t>
      </w:r>
      <w:r w:rsidR="0018176E">
        <w:t>how to detect these subtle differences</w:t>
      </w:r>
      <w:r w:rsidR="00EB3C96">
        <w:t xml:space="preserve"> using machine learning techniques.</w:t>
      </w:r>
    </w:p>
    <w:p w14:paraId="40A24FB4" w14:textId="77777777" w:rsidR="00AA0CBA" w:rsidRDefault="00AA0CBA" w:rsidP="00E21C33">
      <w:r w:rsidRPr="00AA0CBA">
        <w:t>Machine learning techniques have been widely applied to speech analysis, including accent classification tasks, where models are trained to identify patterns within audio data. A common approach involves extracting acoustic features, such as Mel-Frequency Cepstral Coefficients (MFCCs), and applying supervised learning algorithms to classify speech. While such approaches have demonstrated success when distinguishing between accents across large geographic regions, performance tends to decrease as the geographic and linguistic distance between accents becomes smaller, resulting in greater overlap between classes.</w:t>
      </w:r>
    </w:p>
    <w:p w14:paraId="3CA0EFA0" w14:textId="1CB1147A" w:rsidR="0072349D" w:rsidRDefault="0083591B" w:rsidP="00E21C33">
      <w:r w:rsidRPr="0083591B">
        <w:t>In the context of Hiberno-English, this presents a particularly challenging problem, as regional accents exist within a relatively small geographic area and share many overlapping linguistic features. Despite ongoing research in accent classification, relatively limited work has focused specifically on fine-grained regional classification within Ireland. One contributing factor is the lack of publicly available datasets containing geographically labelled Irish speech data, which restricts both training and evaluation. Furthermore, while accent classification systems have been developed, few approaches integrate geospatial visualisation of results, limiting interpretability and practical application. This highlights an opportunity to explore both the technical challenges of fine-grained accent classification and the potential for more intuitive, map-based representations of speech variation.</w:t>
      </w:r>
    </w:p>
    <w:p w14:paraId="1AE2EAFF" w14:textId="77777777" w:rsidR="009B697E" w:rsidRDefault="009B697E" w:rsidP="007B63DE">
      <w:pPr>
        <w:pStyle w:val="Heading2"/>
        <w:numPr>
          <w:ilvl w:val="1"/>
          <w:numId w:val="1"/>
        </w:numPr>
      </w:pPr>
      <w:bookmarkStart w:id="5" w:name="_Toc221701237"/>
      <w:r>
        <w:t>Project Description</w:t>
      </w:r>
      <w:bookmarkEnd w:id="5"/>
    </w:p>
    <w:p w14:paraId="0E5DECF1" w14:textId="4C991A71" w:rsidR="007B63DE" w:rsidRDefault="0087194A" w:rsidP="007B63DE">
      <w:r>
        <w:t>This project, “</w:t>
      </w:r>
      <w:r w:rsidR="00F47309">
        <w:t>M</w:t>
      </w:r>
      <w:r>
        <w:t xml:space="preserve">apping the Spoken Word: </w:t>
      </w:r>
      <w:r w:rsidRPr="0087194A">
        <w:t>A Geo-Spatial Machine Learning Approach to Irish Accent Recognition</w:t>
      </w:r>
      <w:r w:rsidR="00F47309">
        <w:t xml:space="preserve">”, is a research-driven system that combines </w:t>
      </w:r>
      <w:r w:rsidR="000065B4">
        <w:t xml:space="preserve">an experimental </w:t>
      </w:r>
      <w:r w:rsidR="00F47309">
        <w:t xml:space="preserve">machine learning </w:t>
      </w:r>
      <w:r w:rsidR="004E2A46">
        <w:t>with an result led demo web-</w:t>
      </w:r>
      <w:r w:rsidR="00E240AB">
        <w:t>application</w:t>
      </w:r>
      <w:r w:rsidR="004E2A46">
        <w:t xml:space="preserve"> for </w:t>
      </w:r>
      <w:r w:rsidR="00E240AB">
        <w:t xml:space="preserve">visualisation. The project investigates the feasibility of classifying regional Hiberno-English </w:t>
      </w:r>
      <w:r w:rsidR="00A2202C">
        <w:t>and visualising the results geographically, using the limited geographically labelled speech data available.</w:t>
      </w:r>
      <w:r w:rsidR="00F77950">
        <w:t xml:space="preserve"> </w:t>
      </w:r>
    </w:p>
    <w:p w14:paraId="7A160FB2" w14:textId="77777777" w:rsidR="00355DF7" w:rsidRDefault="00CA4933" w:rsidP="007B63DE">
      <w:r>
        <w:t xml:space="preserve">The system created </w:t>
      </w:r>
      <w:r w:rsidR="00C90B77">
        <w:t xml:space="preserve">fundamentally accepts speech data from users through the web-application interface. This audio data is then analysed using </w:t>
      </w:r>
      <w:r w:rsidR="00321E16">
        <w:t xml:space="preserve">a machine learning model that has been trained on </w:t>
      </w:r>
      <w:r w:rsidR="00321E16">
        <w:lastRenderedPageBreak/>
        <w:t xml:space="preserve">regionally labelled Irish speech data. In </w:t>
      </w:r>
      <w:r w:rsidR="00F35370">
        <w:t xml:space="preserve">final implementation, </w:t>
      </w:r>
      <w:r w:rsidR="00C673E8">
        <w:t xml:space="preserve">embeddings were used from a pre-trained “wav2vec2” model, which </w:t>
      </w:r>
      <w:r w:rsidR="00D7014B">
        <w:t>showed the best capturing of accent audio signals. These embeddings were passed to</w:t>
      </w:r>
      <w:r w:rsidR="008C0E5D">
        <w:t xml:space="preserve"> trained classifier</w:t>
      </w:r>
      <w:r w:rsidR="00355DF7">
        <w:t>s to predict the most likely region of origin of the speaker.</w:t>
      </w:r>
    </w:p>
    <w:p w14:paraId="4B6842A6" w14:textId="731B69DB" w:rsidR="00A2202C" w:rsidRDefault="00355DF7" w:rsidP="007B63DE">
      <w:r>
        <w:t xml:space="preserve">The system has been designed to support multiple classification tasks, </w:t>
      </w:r>
      <w:r w:rsidR="002856B9">
        <w:t xml:space="preserve">such as binary tasks ( Leinster vs Rest, Ulster vs Rest, Northern Ireland vs Republic of Ireland) and </w:t>
      </w:r>
      <w:r w:rsidR="00C70BA0">
        <w:t xml:space="preserve">multi-class tasks (Four Provinces, Ulster vs Leinster vs Rest). Each task was </w:t>
      </w:r>
      <w:r w:rsidR="007F4ED9">
        <w:t xml:space="preserve">tested on all machine learning models, and the best result was used for the frontend, allowing users to </w:t>
      </w:r>
      <w:r w:rsidR="00EF55FB">
        <w:t xml:space="preserve">explore how classification performance varied across </w:t>
      </w:r>
      <w:r w:rsidR="008C0E5D">
        <w:t xml:space="preserve"> </w:t>
      </w:r>
      <w:r w:rsidR="006A14A4">
        <w:t xml:space="preserve">the different tasks depending on the level of </w:t>
      </w:r>
      <w:r w:rsidR="001C7A8F">
        <w:t>regional granularity.</w:t>
      </w:r>
    </w:p>
    <w:p w14:paraId="34BB7F1C" w14:textId="17459D4B" w:rsidR="006A5CF2" w:rsidRDefault="001C7A8F" w:rsidP="007B63DE">
      <w:r>
        <w:t xml:space="preserve">The system visualises the predictions on the frontend using simple </w:t>
      </w:r>
      <w:proofErr w:type="spellStart"/>
      <w:r>
        <w:t>Javascript</w:t>
      </w:r>
      <w:proofErr w:type="spellEnd"/>
      <w:r>
        <w:t xml:space="preserve">, updating text elements on the display as well as </w:t>
      </w:r>
      <w:r w:rsidR="000E184B">
        <w:t xml:space="preserve">using </w:t>
      </w:r>
      <w:r w:rsidR="00DD5D37">
        <w:t>Le</w:t>
      </w:r>
      <w:r w:rsidR="000E184B">
        <w:t>aflet</w:t>
      </w:r>
      <w:r w:rsidR="005C119A">
        <w:t xml:space="preserve"> </w:t>
      </w:r>
      <w:r w:rsidR="00AC2E49">
        <w:t xml:space="preserve">to display the predicted region geographically by highlighting the corresponding </w:t>
      </w:r>
      <w:r w:rsidR="00426A03">
        <w:t>predicted regions polygon on the map</w:t>
      </w:r>
      <w:r w:rsidR="003D2EBB">
        <w:t xml:space="preserve"> of Ireland</w:t>
      </w:r>
      <w:r w:rsidR="00426A03">
        <w:t>.</w:t>
      </w:r>
      <w:r w:rsidR="003D2EBB">
        <w:t xml:space="preserve"> </w:t>
      </w:r>
      <w:r w:rsidR="00796918">
        <w:t xml:space="preserve">This creates a intuitive </w:t>
      </w:r>
      <w:proofErr w:type="spellStart"/>
      <w:r w:rsidR="00796918">
        <w:t>represention</w:t>
      </w:r>
      <w:proofErr w:type="spellEnd"/>
      <w:r w:rsidR="00796918">
        <w:t xml:space="preserve"> of the model’s output</w:t>
      </w:r>
      <w:r w:rsidR="006A5CF2">
        <w:t>, bridging the gap between the raw prediction and the geographic visualisation.</w:t>
      </w:r>
      <w:r w:rsidR="00E00157">
        <w:t xml:space="preserve"> </w:t>
      </w:r>
    </w:p>
    <w:p w14:paraId="4D4B688B" w14:textId="2404D948" w:rsidR="00E00157" w:rsidRDefault="00E00157" w:rsidP="007B63DE">
      <w:r>
        <w:t>The system retains previous predictions locally, allowing for users to access and display previous prediction results</w:t>
      </w:r>
      <w:r w:rsidR="00F3253D">
        <w:t>, creating a more interactive frontend.</w:t>
      </w:r>
    </w:p>
    <w:p w14:paraId="376C06E8" w14:textId="275C857F" w:rsidR="00F3253D" w:rsidRDefault="00F3253D" w:rsidP="007B63DE">
      <w:r>
        <w:t xml:space="preserve">Overall, the system provides a structured </w:t>
      </w:r>
      <w:r w:rsidR="003D68B8">
        <w:t xml:space="preserve">pipeline for experimentation and model development, with an accompanying user friendly web-application, demonstrating both the </w:t>
      </w:r>
      <w:r w:rsidR="00D91D5E">
        <w:t xml:space="preserve">technical challenge that is fine-grained accent classification, and the potential for geospatial visualisation </w:t>
      </w:r>
      <w:r w:rsidR="00A37FED">
        <w:t>as a tool for assisting with the interpreting of the output.</w:t>
      </w:r>
      <w:r w:rsidR="00D706DE">
        <w:t xml:space="preserve"> </w:t>
      </w:r>
    </w:p>
    <w:p w14:paraId="445784C9" w14:textId="41002E7C" w:rsidR="007B63DE" w:rsidRPr="007B63DE" w:rsidRDefault="007B63DE" w:rsidP="007B63DE">
      <w:r>
        <w:t>An overview of the project</w:t>
      </w:r>
      <w:r w:rsidR="009D7312">
        <w:t xml:space="preserve"> </w:t>
      </w:r>
    </w:p>
    <w:p w14:paraId="6C8DE570" w14:textId="77777777" w:rsidR="007A7F1C" w:rsidRPr="007B63DE" w:rsidRDefault="007A7F1C" w:rsidP="007A7F1C">
      <w:r w:rsidRPr="000D380A">
        <w:rPr>
          <w:highlight w:val="yellow"/>
        </w:rPr>
        <w:t>Include a diagram</w:t>
      </w:r>
    </w:p>
    <w:p w14:paraId="1AA7F266" w14:textId="77777777" w:rsidR="007B01AD" w:rsidRDefault="007B01AD" w:rsidP="009B697E">
      <w:pPr>
        <w:pStyle w:val="Heading2"/>
      </w:pPr>
    </w:p>
    <w:p w14:paraId="443B55B5" w14:textId="465FE50E" w:rsidR="00946B2B" w:rsidRPr="00946B2B" w:rsidRDefault="009B697E" w:rsidP="00946B2B">
      <w:pPr>
        <w:pStyle w:val="Heading2"/>
        <w:numPr>
          <w:ilvl w:val="1"/>
          <w:numId w:val="1"/>
        </w:numPr>
      </w:pPr>
      <w:bookmarkStart w:id="6" w:name="_Toc221701238"/>
      <w:r>
        <w:t>Project Aims and Objectives</w:t>
      </w:r>
      <w:bookmarkEnd w:id="6"/>
    </w:p>
    <w:p w14:paraId="620871CE" w14:textId="6BB47392" w:rsidR="007B63DE" w:rsidRDefault="00946B2B" w:rsidP="009127FC">
      <w:pPr>
        <w:pStyle w:val="ListParagraph"/>
        <w:numPr>
          <w:ilvl w:val="0"/>
          <w:numId w:val="7"/>
        </w:numPr>
      </w:pPr>
      <w:r>
        <w:t xml:space="preserve">To collect and construct </w:t>
      </w:r>
      <w:r w:rsidR="00B73711">
        <w:t>a valid and high quality dataset of geographically labelled Hiberno-English speech data.</w:t>
      </w:r>
    </w:p>
    <w:p w14:paraId="7E96BF5E" w14:textId="72729AEA" w:rsidR="00946B2B" w:rsidRDefault="00052745" w:rsidP="009127FC">
      <w:pPr>
        <w:pStyle w:val="ListParagraph"/>
        <w:numPr>
          <w:ilvl w:val="0"/>
          <w:numId w:val="7"/>
        </w:numPr>
      </w:pPr>
      <w:r>
        <w:t>To preprocess and standardise the audio data (e.g. segmentation, resampling and cleaning) to ensure consistency of the data for model training.</w:t>
      </w:r>
    </w:p>
    <w:p w14:paraId="7B53A512" w14:textId="634EB91F" w:rsidR="00052745" w:rsidRDefault="00B15527" w:rsidP="009127FC">
      <w:pPr>
        <w:pStyle w:val="ListParagraph"/>
        <w:numPr>
          <w:ilvl w:val="0"/>
          <w:numId w:val="7"/>
        </w:numPr>
      </w:pPr>
      <w:r>
        <w:t xml:space="preserve">To investigate and evaluate suitable machine learning approached for regional accent classification, </w:t>
      </w:r>
      <w:r w:rsidR="00B439A0">
        <w:t>for both traditional feature-based methods and modern deep-learning techniques.</w:t>
      </w:r>
    </w:p>
    <w:p w14:paraId="2CDCFF3E" w14:textId="1E754460" w:rsidR="00B439A0" w:rsidRDefault="00727E13" w:rsidP="009127FC">
      <w:pPr>
        <w:pStyle w:val="ListParagraph"/>
        <w:numPr>
          <w:ilvl w:val="0"/>
          <w:numId w:val="7"/>
        </w:numPr>
      </w:pPr>
      <w:r>
        <w:t xml:space="preserve">To design and implement </w:t>
      </w:r>
      <w:r w:rsidR="0057304E">
        <w:t xml:space="preserve">reusable </w:t>
      </w:r>
      <w:r>
        <w:t>feature extraction</w:t>
      </w:r>
      <w:r w:rsidR="009C1C4A">
        <w:t xml:space="preserve"> pipelines</w:t>
      </w:r>
      <w:r w:rsidR="0057304E">
        <w:t>, including both MFCC-based features and embeddings from a pre-trained wav2vec2 model.</w:t>
      </w:r>
    </w:p>
    <w:p w14:paraId="33CEE11C" w14:textId="6E67D90B" w:rsidR="0057304E" w:rsidRDefault="008B1D54" w:rsidP="009127FC">
      <w:pPr>
        <w:pStyle w:val="ListParagraph"/>
        <w:numPr>
          <w:ilvl w:val="0"/>
          <w:numId w:val="7"/>
        </w:numPr>
      </w:pPr>
      <w:r>
        <w:t>To train and evaluate multiple classification models across a range of tasks (</w:t>
      </w:r>
      <w:r w:rsidR="007A4961">
        <w:t xml:space="preserve">both </w:t>
      </w:r>
      <w:r>
        <w:t xml:space="preserve">binary and multi-class </w:t>
      </w:r>
      <w:r w:rsidR="007A4961">
        <w:t>classification)</w:t>
      </w:r>
      <w:r w:rsidR="00B21224">
        <w:t>.</w:t>
      </w:r>
    </w:p>
    <w:p w14:paraId="5C8453D0" w14:textId="2A6A1B2A" w:rsidR="00B21224" w:rsidRDefault="0090386C" w:rsidP="009127FC">
      <w:pPr>
        <w:pStyle w:val="ListParagraph"/>
        <w:numPr>
          <w:ilvl w:val="0"/>
          <w:numId w:val="7"/>
        </w:numPr>
      </w:pPr>
      <w:r>
        <w:t xml:space="preserve">The analyse the models performance </w:t>
      </w:r>
      <w:r w:rsidR="00C74DB7">
        <w:t>using evaluation metrics (e.g. Balanced Accuracy Average, F1</w:t>
      </w:r>
      <w:r w:rsidR="00EC3DAD">
        <w:t xml:space="preserve"> Macro Score), and identify the most effective approaches for fine grained accent classification.</w:t>
      </w:r>
    </w:p>
    <w:p w14:paraId="0D8ABDB3" w14:textId="16039048" w:rsidR="00C4571E" w:rsidRDefault="00510C04" w:rsidP="009127FC">
      <w:pPr>
        <w:pStyle w:val="ListParagraph"/>
        <w:numPr>
          <w:ilvl w:val="0"/>
          <w:numId w:val="7"/>
        </w:numPr>
      </w:pPr>
      <w:r>
        <w:t xml:space="preserve">To design and develop a web-application that allows users to upload </w:t>
      </w:r>
      <w:r w:rsidR="00BF5F77">
        <w:t>audio speech data</w:t>
      </w:r>
      <w:r w:rsidR="00C4571E">
        <w:t xml:space="preserve"> and receive accent predictions</w:t>
      </w:r>
      <w:r w:rsidR="006F59C3">
        <w:t>, as well as viewing previous predictions.</w:t>
      </w:r>
    </w:p>
    <w:p w14:paraId="0F45C5D4" w14:textId="61CABEFF" w:rsidR="00EC3DAD" w:rsidRDefault="00BF5F77" w:rsidP="00C4571E">
      <w:pPr>
        <w:pStyle w:val="ListParagraph"/>
        <w:numPr>
          <w:ilvl w:val="0"/>
          <w:numId w:val="7"/>
        </w:numPr>
      </w:pPr>
      <w:r>
        <w:t xml:space="preserve"> </w:t>
      </w:r>
      <w:r w:rsidR="00C4571E">
        <w:t xml:space="preserve">To integrate the trained models into the application, allowing the user to </w:t>
      </w:r>
      <w:r>
        <w:t>select</w:t>
      </w:r>
      <w:r w:rsidR="00C4571E">
        <w:t xml:space="preserve"> a</w:t>
      </w:r>
      <w:r>
        <w:t xml:space="preserve"> model from </w:t>
      </w:r>
      <w:r w:rsidR="00F17F05">
        <w:t xml:space="preserve">a list of </w:t>
      </w:r>
      <w:r>
        <w:t>trained models</w:t>
      </w:r>
      <w:r w:rsidR="00C4571E">
        <w:t xml:space="preserve"> for the prediction</w:t>
      </w:r>
      <w:r w:rsidR="006F59C3">
        <w:t>.</w:t>
      </w:r>
    </w:p>
    <w:p w14:paraId="5C2DFDAA" w14:textId="116F7CB5" w:rsidR="00BF5F77" w:rsidRDefault="00F17F05" w:rsidP="009127FC">
      <w:pPr>
        <w:pStyle w:val="ListParagraph"/>
        <w:numPr>
          <w:ilvl w:val="0"/>
          <w:numId w:val="7"/>
        </w:numPr>
      </w:pPr>
      <w:r>
        <w:t xml:space="preserve">To implement geospatial visualisation of predictions </w:t>
      </w:r>
      <w:r w:rsidR="009D3115">
        <w:t>using Leaflet</w:t>
      </w:r>
      <w:r w:rsidR="00C4571E">
        <w:t>, to make the visualised results be more intuitive.</w:t>
      </w:r>
    </w:p>
    <w:p w14:paraId="0F8A10E9" w14:textId="77777777" w:rsidR="00946B2B" w:rsidRPr="007B63DE" w:rsidRDefault="00946B2B" w:rsidP="00946B2B">
      <w:pPr>
        <w:pStyle w:val="ListParagraph"/>
        <w:ind w:left="360"/>
      </w:pPr>
    </w:p>
    <w:p w14:paraId="7902E30B" w14:textId="77777777" w:rsidR="009B697E" w:rsidRDefault="00151300" w:rsidP="007B63DE">
      <w:pPr>
        <w:pStyle w:val="Heading2"/>
        <w:numPr>
          <w:ilvl w:val="1"/>
          <w:numId w:val="1"/>
        </w:numPr>
      </w:pPr>
      <w:bookmarkStart w:id="7" w:name="_Toc221701239"/>
      <w:r>
        <w:t>Project Scope</w:t>
      </w:r>
      <w:bookmarkEnd w:id="7"/>
    </w:p>
    <w:p w14:paraId="741C0F89" w14:textId="4AD5BD61" w:rsidR="007B63DE" w:rsidRDefault="00434BC2" w:rsidP="007B63DE">
      <w:r>
        <w:t xml:space="preserve">The aim of this project </w:t>
      </w:r>
      <w:r w:rsidR="005B07CB">
        <w:t xml:space="preserve">was to research, design and implement a machine learning system capable or regionally classifying </w:t>
      </w:r>
      <w:r w:rsidR="002C6C01">
        <w:t>Hiberno-English accents and then visualising the</w:t>
      </w:r>
      <w:r w:rsidR="00205632">
        <w:t xml:space="preserve"> </w:t>
      </w:r>
      <w:r w:rsidR="00ED3C51">
        <w:t xml:space="preserve">results geographically. </w:t>
      </w:r>
      <w:r w:rsidR="008F01C9">
        <w:t xml:space="preserve">The primary focus of the project remained in developing the </w:t>
      </w:r>
      <w:proofErr w:type="spellStart"/>
      <w:r w:rsidR="008F01C9">
        <w:t>backend’s</w:t>
      </w:r>
      <w:proofErr w:type="spellEnd"/>
      <w:r w:rsidR="008F01C9">
        <w:t xml:space="preserve"> components</w:t>
      </w:r>
      <w:r w:rsidR="00C75620">
        <w:t>, namely the dataset construction</w:t>
      </w:r>
      <w:r w:rsidR="0028260F">
        <w:t xml:space="preserve">, </w:t>
      </w:r>
      <w:r w:rsidR="009251AC">
        <w:t>audio processing, feature extraction and experimenting with various machine learning models.</w:t>
      </w:r>
    </w:p>
    <w:p w14:paraId="145480DB" w14:textId="1114489F" w:rsidR="009251AC" w:rsidRDefault="009251AC" w:rsidP="007B63DE">
      <w:r>
        <w:t xml:space="preserve">The scope of the system includes the development of a processing pipeline that accepts and audio sample, extracts relevant features and applies </w:t>
      </w:r>
      <w:r w:rsidR="00F57A05">
        <w:t xml:space="preserve">the trained machine learning models to predict the most likely region of origin of the speaker. The initial work </w:t>
      </w:r>
      <w:r w:rsidR="007F2BED">
        <w:t>involved working with MFCC (</w:t>
      </w:r>
      <w:r w:rsidR="007F2BED" w:rsidRPr="00AA0CBA">
        <w:t>Mel-Frequency Cepstral Coefficients</w:t>
      </w:r>
      <w:r w:rsidR="007F2BED">
        <w:t xml:space="preserve">) based feature extraction, but this </w:t>
      </w:r>
      <w:r w:rsidR="009D7FE8">
        <w:t>proved insufficient and was extended to using embeddings from a pre-trained wav2vec 2.0 model, which</w:t>
      </w:r>
      <w:r w:rsidR="00A709BA">
        <w:t xml:space="preserve"> improved both accuracy and consistency. The final system performs classification at a regional </w:t>
      </w:r>
      <w:r w:rsidR="00510CAA">
        <w:t xml:space="preserve">level (either by provinces or binary regional distinctions) and maps the predictions to the corresponding </w:t>
      </w:r>
      <w:r w:rsidR="004E7535">
        <w:t>geographic regions, visualised as polygons on a map of Ireland.</w:t>
      </w:r>
    </w:p>
    <w:p w14:paraId="014ADCDE" w14:textId="1600F6F3" w:rsidR="004E7535" w:rsidRDefault="004E7535" w:rsidP="007B63DE">
      <w:r>
        <w:t xml:space="preserve">A large chunk of the project was </w:t>
      </w:r>
      <w:r w:rsidR="002359EA">
        <w:t xml:space="preserve">dedicated to dataset creation and preparation. Due to a lack of </w:t>
      </w:r>
      <w:r w:rsidR="003F6549">
        <w:t>publicly</w:t>
      </w:r>
      <w:r w:rsidR="002359EA">
        <w:t xml:space="preserve"> available geographically labelled Irish </w:t>
      </w:r>
      <w:r w:rsidR="00396B17">
        <w:t>speech data, a custom dataset had to be constructed</w:t>
      </w:r>
      <w:r w:rsidR="00F64FDB">
        <w:t xml:space="preserve"> using multiple</w:t>
      </w:r>
      <w:r w:rsidR="00FB34C4">
        <w:t xml:space="preserve"> online</w:t>
      </w:r>
      <w:r w:rsidR="00F64FDB">
        <w:t xml:space="preserve"> sources, including Dáil speeches</w:t>
      </w:r>
      <w:r w:rsidR="00B32BAA">
        <w:t>, Oireachtas meetings and Northern Irish political speech</w:t>
      </w:r>
      <w:r w:rsidR="009749CB">
        <w:t xml:space="preserve">, as well as </w:t>
      </w:r>
      <w:r w:rsidR="00515220">
        <w:t xml:space="preserve">the Mozilla Common Voice dataset. This was a very manual </w:t>
      </w:r>
      <w:r w:rsidR="00AD2E22">
        <w:t xml:space="preserve">task, including audio sourcing, speaker isolation, audio quality assessments, audio segmentation and </w:t>
      </w:r>
      <w:r w:rsidR="00C03808">
        <w:t xml:space="preserve">metadata construction. Despite these efforts, the dataset remains limited in size and consistency </w:t>
      </w:r>
      <w:r w:rsidR="00B23D3C">
        <w:t>compared to standard machine learning benchmarks, which constrained the overall model performance.</w:t>
      </w:r>
    </w:p>
    <w:p w14:paraId="4BD116BE" w14:textId="49D8CD3B" w:rsidR="00B23D3C" w:rsidRDefault="00653733" w:rsidP="007B63DE">
      <w:r>
        <w:t>In summary, the project focuses on demonstrating the feasibility of fine-grained accent classification within Ireland and exploring how geospatial visual</w:t>
      </w:r>
      <w:r w:rsidR="005700B0">
        <w:t>isa</w:t>
      </w:r>
      <w:r>
        <w:t xml:space="preserve">tion can aid in the interpretation of the predictions, within the constraints of limited and </w:t>
      </w:r>
      <w:r w:rsidR="005700B0">
        <w:t>imperfect data.</w:t>
      </w:r>
    </w:p>
    <w:p w14:paraId="2FCDA0E6" w14:textId="77777777" w:rsidR="00434BC2" w:rsidRPr="007B63DE" w:rsidRDefault="00434BC2" w:rsidP="007B63DE"/>
    <w:p w14:paraId="738CF473" w14:textId="77777777" w:rsidR="009B697E" w:rsidRDefault="009B697E" w:rsidP="007B63DE">
      <w:pPr>
        <w:pStyle w:val="Heading2"/>
        <w:numPr>
          <w:ilvl w:val="1"/>
          <w:numId w:val="1"/>
        </w:numPr>
      </w:pPr>
      <w:bookmarkStart w:id="8" w:name="_Toc221701240"/>
      <w:r>
        <w:t>Thesis Roadmap</w:t>
      </w:r>
      <w:bookmarkEnd w:id="8"/>
    </w:p>
    <w:p w14:paraId="018ADF62" w14:textId="77777777" w:rsidR="007B63DE" w:rsidRDefault="007B63DE" w:rsidP="007B63DE"/>
    <w:p w14:paraId="47A872F7" w14:textId="77777777" w:rsidR="007B63DE" w:rsidRPr="007B63DE" w:rsidRDefault="007B63DE" w:rsidP="007B63DE">
      <w:r>
        <w:t>One sentence summary of the following chapters</w:t>
      </w:r>
    </w:p>
    <w:p w14:paraId="244F48B2" w14:textId="77777777" w:rsidR="009B697E" w:rsidRDefault="009B697E" w:rsidP="009B697E"/>
    <w:p w14:paraId="10A4A73D"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17B08915" w14:textId="77777777" w:rsidR="009B697E" w:rsidRDefault="009B697E" w:rsidP="009B697E">
      <w:pPr>
        <w:pStyle w:val="Heading1"/>
      </w:pPr>
      <w:bookmarkStart w:id="9" w:name="_Toc221701241"/>
      <w:r>
        <w:lastRenderedPageBreak/>
        <w:t xml:space="preserve">2. </w:t>
      </w:r>
      <w:r w:rsidR="007B01AD">
        <w:t>Literature Review</w:t>
      </w:r>
      <w:bookmarkEnd w:id="9"/>
    </w:p>
    <w:p w14:paraId="6A87ADC3" w14:textId="77777777" w:rsidR="009B697E" w:rsidRDefault="009B697E" w:rsidP="009B697E"/>
    <w:p w14:paraId="72220873" w14:textId="77777777" w:rsidR="009B697E" w:rsidRDefault="009B697E" w:rsidP="009B697E">
      <w:pPr>
        <w:pStyle w:val="Heading2"/>
      </w:pPr>
      <w:bookmarkStart w:id="10" w:name="_Toc221701242"/>
      <w:r>
        <w:t>2.1. Introduction</w:t>
      </w:r>
      <w:bookmarkEnd w:id="10"/>
    </w:p>
    <w:p w14:paraId="23E6E482" w14:textId="24441177" w:rsidR="007A7F1C" w:rsidRDefault="00726CE9" w:rsidP="007A7F1C">
      <w:r>
        <w:t xml:space="preserve">This chapter </w:t>
      </w:r>
      <w:r w:rsidR="00150482">
        <w:t xml:space="preserve">aims to review existing research, tools and related work relevant to the development of this project, a geo-spatial accent recognition system. The project draws upon three key areas: </w:t>
      </w:r>
      <w:r w:rsidR="002F0A02">
        <w:t xml:space="preserve">web-based technologies, machine learning approaches to accent classification and the study and analysis of regional accents. Each of these topics </w:t>
      </w:r>
      <w:r w:rsidR="00E72556">
        <w:t xml:space="preserve">have been researched and developed </w:t>
      </w:r>
      <w:r w:rsidR="00074AA4">
        <w:t>independently</w:t>
      </w:r>
      <w:r w:rsidR="00E72556">
        <w:t xml:space="preserve">, but there is a very limited amount </w:t>
      </w:r>
      <w:r w:rsidR="0042657D">
        <w:t>of work done that integrates the three into a single system.</w:t>
      </w:r>
    </w:p>
    <w:p w14:paraId="47349D03" w14:textId="6CC97534" w:rsidR="00D5013B" w:rsidRDefault="009E1CED" w:rsidP="007A7F1C">
      <w:r>
        <w:t xml:space="preserve">This literature review aims to examine </w:t>
      </w:r>
      <w:r w:rsidR="00515540">
        <w:t>existing</w:t>
      </w:r>
      <w:r>
        <w:t xml:space="preserve"> solutions and products within each area, with a focus on their potential to be applicable to </w:t>
      </w:r>
      <w:r w:rsidR="00460890">
        <w:t xml:space="preserve">regional accent classification in Ireland. </w:t>
      </w:r>
      <w:r w:rsidR="00FA60BD">
        <w:t xml:space="preserve">This chapter explores machine learning approaches to accent classification, as well as technologies </w:t>
      </w:r>
      <w:r w:rsidR="006E53DF">
        <w:t>for processing and visualising geographic data. Also, methods of handling issues associated with the availability and limitations of speech datasets will be reviewed</w:t>
      </w:r>
      <w:r w:rsidR="00D5013B">
        <w:t>. By discussing these areas together this chapter will allow for</w:t>
      </w:r>
      <w:r w:rsidR="002C6148">
        <w:t xml:space="preserve"> the</w:t>
      </w:r>
      <w:r w:rsidR="00D5013B">
        <w:t xml:space="preserve"> identification </w:t>
      </w:r>
      <w:r w:rsidR="002C6148">
        <w:t xml:space="preserve">of </w:t>
      </w:r>
      <w:r w:rsidR="00BF372E">
        <w:t xml:space="preserve">a gap </w:t>
      </w:r>
      <w:r w:rsidR="00100AF0">
        <w:t xml:space="preserve">in the existing research and products, especially in relation to </w:t>
      </w:r>
      <w:r w:rsidR="00E5579F">
        <w:t xml:space="preserve">the integration of specific regional accent classification and visualising the results geo-spatially. </w:t>
      </w:r>
    </w:p>
    <w:p w14:paraId="6BD913DC" w14:textId="77777777" w:rsidR="007A7F1C" w:rsidRPr="007B63DE" w:rsidRDefault="007A7F1C" w:rsidP="007A7F1C"/>
    <w:p w14:paraId="01DBC773" w14:textId="77777777" w:rsidR="007A7F1C" w:rsidRDefault="007A7F1C" w:rsidP="007A7F1C">
      <w:pPr>
        <w:pStyle w:val="Heading2"/>
      </w:pPr>
      <w:bookmarkStart w:id="11" w:name="_Toc221701243"/>
      <w:bookmarkStart w:id="12" w:name="_Toc21975767"/>
      <w:r>
        <w:t xml:space="preserve">2.2. </w:t>
      </w:r>
      <w:r w:rsidRPr="00604B8B">
        <w:t>Alternative Existing Solutions</w:t>
      </w:r>
      <w:bookmarkEnd w:id="11"/>
      <w:r w:rsidRPr="00604B8B">
        <w:t xml:space="preserve"> </w:t>
      </w:r>
      <w:bookmarkEnd w:id="12"/>
    </w:p>
    <w:p w14:paraId="677F493D" w14:textId="77777777" w:rsidR="007A7F1C" w:rsidRDefault="007A7F1C" w:rsidP="007A7F1C">
      <w:pPr>
        <w:pStyle w:val="Heading2"/>
      </w:pPr>
    </w:p>
    <w:p w14:paraId="1929876D" w14:textId="77777777" w:rsidR="007A7F1C" w:rsidRPr="00604B8B" w:rsidRDefault="007A7F1C" w:rsidP="007A7F1C">
      <w:r>
        <w:t xml:space="preserve">Software you’ve looked into </w:t>
      </w:r>
    </w:p>
    <w:p w14:paraId="693D180B" w14:textId="77777777" w:rsidR="007A7F1C" w:rsidRPr="00604B8B" w:rsidRDefault="007A7F1C" w:rsidP="007A7F1C"/>
    <w:p w14:paraId="67D047B8" w14:textId="77777777" w:rsidR="007A7F1C" w:rsidRDefault="007A7F1C" w:rsidP="007A7F1C">
      <w:pPr>
        <w:pStyle w:val="Heading2"/>
      </w:pPr>
      <w:bookmarkStart w:id="13" w:name="_Toc21975768"/>
      <w:bookmarkStart w:id="14" w:name="_Toc221701244"/>
      <w:r>
        <w:t xml:space="preserve">2.3. Technologies </w:t>
      </w:r>
      <w:r w:rsidR="007541C8">
        <w:t>R</w:t>
      </w:r>
      <w:r>
        <w:t>esearched</w:t>
      </w:r>
      <w:bookmarkEnd w:id="13"/>
      <w:bookmarkEnd w:id="14"/>
    </w:p>
    <w:p w14:paraId="3C5C42FF" w14:textId="77777777" w:rsidR="007A7F1C" w:rsidRDefault="007A7F1C" w:rsidP="007A7F1C">
      <w:pPr>
        <w:pStyle w:val="Heading2"/>
      </w:pPr>
    </w:p>
    <w:p w14:paraId="3A8312B8" w14:textId="77777777" w:rsidR="007A7F1C" w:rsidRPr="00F77FE7" w:rsidRDefault="007A7F1C" w:rsidP="007A7F1C">
      <w:r>
        <w:t>Programming languages, operating systems, etc.</w:t>
      </w:r>
    </w:p>
    <w:p w14:paraId="5171EDC4" w14:textId="77777777" w:rsidR="007A7F1C" w:rsidRPr="00F77FE7" w:rsidRDefault="007A7F1C" w:rsidP="007A7F1C"/>
    <w:p w14:paraId="1ABB58A3" w14:textId="77777777" w:rsidR="007A7F1C" w:rsidRDefault="007A7F1C" w:rsidP="007A7F1C">
      <w:pPr>
        <w:pStyle w:val="Heading2"/>
      </w:pPr>
      <w:bookmarkStart w:id="15" w:name="_Toc221701245"/>
      <w:bookmarkStart w:id="16" w:name="_Toc21975769"/>
      <w:r>
        <w:t xml:space="preserve">2.4. Other </w:t>
      </w:r>
      <w:r w:rsidR="007541C8">
        <w:t xml:space="preserve">Relevant </w:t>
      </w:r>
      <w:r>
        <w:t>Research</w:t>
      </w:r>
      <w:bookmarkEnd w:id="15"/>
      <w:r>
        <w:t xml:space="preserve"> </w:t>
      </w:r>
      <w:bookmarkEnd w:id="16"/>
    </w:p>
    <w:p w14:paraId="2044364A" w14:textId="77777777" w:rsidR="007A7F1C" w:rsidRDefault="007A7F1C" w:rsidP="007A7F1C">
      <w:pPr>
        <w:pStyle w:val="Heading2"/>
      </w:pPr>
    </w:p>
    <w:p w14:paraId="73E37CE3" w14:textId="77777777" w:rsidR="007A7F1C" w:rsidRPr="00F77FE7" w:rsidRDefault="007A7F1C" w:rsidP="007A7F1C">
      <w:r>
        <w:t>Domain specific research</w:t>
      </w:r>
    </w:p>
    <w:p w14:paraId="793AFFA8" w14:textId="77777777" w:rsidR="007A7F1C" w:rsidRPr="00F77FE7" w:rsidRDefault="007A7F1C" w:rsidP="007A7F1C"/>
    <w:p w14:paraId="676EBF26" w14:textId="77777777" w:rsidR="007A7F1C" w:rsidRDefault="007A7F1C" w:rsidP="007A7F1C">
      <w:pPr>
        <w:pStyle w:val="Heading2"/>
      </w:pPr>
      <w:bookmarkStart w:id="17" w:name="_Toc21975770"/>
      <w:bookmarkStart w:id="18" w:name="_Toc221701246"/>
      <w:r>
        <w:t>2.5. Existing Final Year Projects</w:t>
      </w:r>
      <w:bookmarkEnd w:id="17"/>
      <w:bookmarkEnd w:id="18"/>
    </w:p>
    <w:p w14:paraId="1EA7FD08" w14:textId="77777777" w:rsidR="007A7F1C" w:rsidRDefault="007A7F1C" w:rsidP="007A7F1C">
      <w:pPr>
        <w:pStyle w:val="Heading2"/>
      </w:pPr>
    </w:p>
    <w:p w14:paraId="2DA2E8C9" w14:textId="77777777" w:rsidR="007A7F1C" w:rsidRDefault="007A7F1C" w:rsidP="007A7F1C">
      <w:pPr>
        <w:pStyle w:val="Heading2"/>
      </w:pPr>
      <w:bookmarkStart w:id="19" w:name="_Toc21975771"/>
      <w:bookmarkStart w:id="20" w:name="_Toc221701247"/>
      <w:r>
        <w:t>2.6. Conclusions</w:t>
      </w:r>
      <w:bookmarkEnd w:id="19"/>
      <w:bookmarkEnd w:id="20"/>
    </w:p>
    <w:p w14:paraId="5DC9286E" w14:textId="77777777" w:rsidR="007B63DE" w:rsidRPr="007B63DE" w:rsidRDefault="007B63DE" w:rsidP="007B63DE"/>
    <w:p w14:paraId="0920F3C2" w14:textId="77777777" w:rsidR="009B697E" w:rsidRDefault="009B697E" w:rsidP="009B697E"/>
    <w:p w14:paraId="50340D40" w14:textId="77777777" w:rsidR="007B01AD" w:rsidRDefault="007B01AD">
      <w:r>
        <w:br w:type="page"/>
      </w:r>
    </w:p>
    <w:p w14:paraId="77ED3DCB" w14:textId="77777777" w:rsidR="00673FD1" w:rsidRDefault="00673FD1" w:rsidP="00673FD1">
      <w:pPr>
        <w:pStyle w:val="Heading1"/>
      </w:pPr>
      <w:bookmarkStart w:id="21" w:name="_Toc212189663"/>
      <w:bookmarkStart w:id="22" w:name="_Toc221701248"/>
      <w:r>
        <w:lastRenderedPageBreak/>
        <w:t>3. System Analysis</w:t>
      </w:r>
      <w:bookmarkEnd w:id="21"/>
      <w:bookmarkEnd w:id="22"/>
    </w:p>
    <w:p w14:paraId="63688403" w14:textId="77777777" w:rsidR="00673FD1" w:rsidRDefault="00673FD1" w:rsidP="00673FD1"/>
    <w:p w14:paraId="3B9D5D41" w14:textId="77777777" w:rsidR="00673FD1" w:rsidRDefault="00673FD1" w:rsidP="00673FD1">
      <w:pPr>
        <w:pStyle w:val="Heading2"/>
      </w:pPr>
      <w:bookmarkStart w:id="23" w:name="_Toc212189664"/>
      <w:bookmarkStart w:id="24" w:name="_Toc221701249"/>
      <w:r>
        <w:t>3.1 System Overview</w:t>
      </w:r>
      <w:bookmarkEnd w:id="23"/>
      <w:bookmarkEnd w:id="24"/>
      <w:r>
        <w:t xml:space="preserve">  </w:t>
      </w:r>
    </w:p>
    <w:p w14:paraId="28C6986A" w14:textId="50B9D4B8" w:rsidR="00673FD1" w:rsidRDefault="00F554A2" w:rsidP="00673FD1">
      <w:r>
        <w:t xml:space="preserve">The system created provides a user-facing web application that allows users to </w:t>
      </w:r>
      <w:r w:rsidR="00BB47EB">
        <w:t>submit speech samples and receive a estimate of a regional classification of the submitted audio speaker’s accent</w:t>
      </w:r>
      <w:r w:rsidR="00696CFE">
        <w:t>, which is visualised geographically. The interface is designed to be simple and intuitive, enabling users to either record audio directly through their browser or to upload an existing audio file.</w:t>
      </w:r>
    </w:p>
    <w:p w14:paraId="3B3DB93C" w14:textId="55E03F19" w:rsidR="00696CFE" w:rsidRDefault="00605649" w:rsidP="00673FD1">
      <w:r>
        <w:t>After an audio sample is submitted,  it is sent to the backend for processing</w:t>
      </w:r>
      <w:r w:rsidR="00724FD3">
        <w:t xml:space="preserve">. The system </w:t>
      </w:r>
      <w:r w:rsidR="00570834">
        <w:t xml:space="preserve">analyses the audio, and then creates a </w:t>
      </w:r>
      <w:r w:rsidR="00F011C2">
        <w:t>prediction</w:t>
      </w:r>
      <w:r w:rsidR="00570834">
        <w:t xml:space="preserve"> </w:t>
      </w:r>
      <w:r w:rsidR="00F011C2">
        <w:t xml:space="preserve">of the most likely accent classification for that sample. </w:t>
      </w:r>
      <w:r w:rsidR="002214FA">
        <w:t xml:space="preserve">The result is then displayed the </w:t>
      </w:r>
      <w:proofErr w:type="spellStart"/>
      <w:r w:rsidR="002214FA">
        <w:t>to</w:t>
      </w:r>
      <w:proofErr w:type="spellEnd"/>
      <w:r w:rsidR="002214FA">
        <w:t xml:space="preserve"> user through text as well as</w:t>
      </w:r>
      <w:r w:rsidR="0095002E">
        <w:t xml:space="preserve"> visualised on a map of Ireland, with the predicted region being highlighted. </w:t>
      </w:r>
    </w:p>
    <w:p w14:paraId="2D3716AD" w14:textId="382DBF96" w:rsidR="0095002E" w:rsidRDefault="008F5763" w:rsidP="00673FD1">
      <w:r>
        <w:t>In addition to real-time predictions, the system also retains a history of previous predictions</w:t>
      </w:r>
      <w:r w:rsidR="00363A60">
        <w:t xml:space="preserve"> which are viewable within the interface. Users are able to </w:t>
      </w:r>
      <w:r w:rsidR="007D701C">
        <w:t xml:space="preserve">select these past predictions and the associated data </w:t>
      </w:r>
      <w:r w:rsidR="00C74728">
        <w:t xml:space="preserve">is displayed, including the map showing the predicted region and whether the prediction was correct or not. </w:t>
      </w:r>
      <w:r w:rsidR="004665EE">
        <w:t>This creates a more interactive experience and allows for basic reflection on the systems performance.</w:t>
      </w:r>
    </w:p>
    <w:p w14:paraId="5FC3343A" w14:textId="1B2BDC81" w:rsidR="00F745A2" w:rsidRDefault="004665EE" w:rsidP="00673FD1">
      <w:r>
        <w:t xml:space="preserve">The system has been designed to demonstrate how machine learning </w:t>
      </w:r>
      <w:r w:rsidR="00F745A2">
        <w:t xml:space="preserve">based accent classification can be </w:t>
      </w:r>
      <w:r w:rsidR="00F94FBF">
        <w:t>integrated</w:t>
      </w:r>
      <w:r w:rsidR="00F745A2">
        <w:t xml:space="preserve"> with a user intuitive frontend and geo-spatial visualisation of results.</w:t>
      </w:r>
    </w:p>
    <w:p w14:paraId="65D1DCE4" w14:textId="77777777" w:rsidR="00673FD1" w:rsidRDefault="00673FD1" w:rsidP="00673FD1">
      <w:r>
        <w:t xml:space="preserve"> </w:t>
      </w:r>
    </w:p>
    <w:p w14:paraId="3F14147C" w14:textId="77777777" w:rsidR="00673FD1" w:rsidRDefault="00673FD1" w:rsidP="00673FD1">
      <w:pPr>
        <w:pStyle w:val="Heading2"/>
      </w:pPr>
      <w:bookmarkStart w:id="25" w:name="_Toc212189665"/>
      <w:bookmarkStart w:id="26" w:name="_Toc221701250"/>
      <w:r>
        <w:t>3.2 Requirements Gathering</w:t>
      </w:r>
      <w:bookmarkEnd w:id="25"/>
      <w:bookmarkEnd w:id="26"/>
    </w:p>
    <w:p w14:paraId="2F0547DD" w14:textId="74E0A60D" w:rsidR="00673FD1" w:rsidRDefault="00C8145D" w:rsidP="00673FD1">
      <w:r>
        <w:t xml:space="preserve">The requirements for this system were gathered through research, iterative development and experimentation. Due to the </w:t>
      </w:r>
      <w:r w:rsidR="00C1222B">
        <w:t>technical</w:t>
      </w:r>
      <w:r w:rsidR="001A2542">
        <w:t xml:space="preserve"> nature</w:t>
      </w:r>
      <w:r w:rsidR="00C1222B">
        <w:t xml:space="preserve"> and niche</w:t>
      </w:r>
      <w:r w:rsidR="001A2542">
        <w:t xml:space="preserve">ness </w:t>
      </w:r>
      <w:r w:rsidR="00C1222B">
        <w:t xml:space="preserve">of the project, </w:t>
      </w:r>
      <w:r w:rsidR="002C60B5">
        <w:t xml:space="preserve">a user survey didn’t seem appropriate and therefore were not conducted. Instead requirements were derived from analysing </w:t>
      </w:r>
      <w:r w:rsidR="00F0725F">
        <w:t>systems already in place, reviewing academic literature and identifying the constraints related to data availability and machine learning performance.</w:t>
      </w:r>
    </w:p>
    <w:p w14:paraId="4E625D1C" w14:textId="77777777" w:rsidR="00F0725F" w:rsidRDefault="00F0725F" w:rsidP="00673FD1"/>
    <w:p w14:paraId="02FF1BE1" w14:textId="67EC9B56" w:rsidR="00F0725F" w:rsidRDefault="00F0725F" w:rsidP="008446E3">
      <w:pPr>
        <w:pStyle w:val="Heading3"/>
      </w:pPr>
      <w:r w:rsidRPr="00F0725F">
        <w:t>Key Stakeholders</w:t>
      </w:r>
    </w:p>
    <w:p w14:paraId="3480B2B6" w14:textId="59576FDE" w:rsidR="00DD3E76" w:rsidRPr="00DD3E76" w:rsidRDefault="00DD3E76" w:rsidP="00DD3E76">
      <w:r>
        <w:t>The key stakeholders of this system include:</w:t>
      </w:r>
    </w:p>
    <w:p w14:paraId="324F1553" w14:textId="5E3B263D" w:rsidR="00F0725F" w:rsidRDefault="00F0725F" w:rsidP="00F0725F">
      <w:pPr>
        <w:pStyle w:val="ListParagraph"/>
        <w:numPr>
          <w:ilvl w:val="0"/>
          <w:numId w:val="8"/>
        </w:numPr>
      </w:pPr>
      <w:r>
        <w:t xml:space="preserve">The General Public </w:t>
      </w:r>
      <w:r w:rsidR="00183700">
        <w:t>–</w:t>
      </w:r>
      <w:r>
        <w:t xml:space="preserve"> </w:t>
      </w:r>
      <w:r w:rsidR="00183700">
        <w:t xml:space="preserve">The end users of the system are the general public, who will </w:t>
      </w:r>
      <w:proofErr w:type="spellStart"/>
      <w:r w:rsidR="00183700">
        <w:t>intereact</w:t>
      </w:r>
      <w:proofErr w:type="spellEnd"/>
      <w:r w:rsidR="00183700">
        <w:t xml:space="preserve"> with the web application, submitting and viewing the results.</w:t>
      </w:r>
    </w:p>
    <w:p w14:paraId="3BA0DB1B" w14:textId="2B9CC4F4" w:rsidR="00183700" w:rsidRDefault="00183700" w:rsidP="00F0725F">
      <w:pPr>
        <w:pStyle w:val="ListParagraph"/>
        <w:numPr>
          <w:ilvl w:val="0"/>
          <w:numId w:val="8"/>
        </w:numPr>
      </w:pPr>
      <w:r>
        <w:t xml:space="preserve">Researchers and Linguists </w:t>
      </w:r>
      <w:r w:rsidR="009D3AC6">
        <w:t>–</w:t>
      </w:r>
      <w:r>
        <w:t xml:space="preserve"> </w:t>
      </w:r>
      <w:r w:rsidR="009D3AC6">
        <w:t>Individuals with an academic interest in accent variation</w:t>
      </w:r>
      <w:r w:rsidR="00D62772">
        <w:t xml:space="preserve"> and geographic linguistic visualisatio</w:t>
      </w:r>
      <w:r w:rsidR="00CA0E31">
        <w:t>n.</w:t>
      </w:r>
    </w:p>
    <w:p w14:paraId="050F2F19" w14:textId="6E48868F" w:rsidR="00CA0E31" w:rsidRDefault="00CA0E31" w:rsidP="00F0725F">
      <w:pPr>
        <w:pStyle w:val="ListParagraph"/>
        <w:numPr>
          <w:ilvl w:val="0"/>
          <w:numId w:val="8"/>
        </w:numPr>
      </w:pPr>
      <w:r>
        <w:t>Project Supervisor – Providing guidance, feedback and evaluation during the system development.</w:t>
      </w:r>
    </w:p>
    <w:p w14:paraId="2ABFE445" w14:textId="3A32782A" w:rsidR="00CA0E31" w:rsidRPr="00F0725F" w:rsidRDefault="00CA0E31" w:rsidP="00F0725F">
      <w:pPr>
        <w:pStyle w:val="ListParagraph"/>
        <w:numPr>
          <w:ilvl w:val="0"/>
          <w:numId w:val="8"/>
        </w:numPr>
      </w:pPr>
      <w:r>
        <w:t>The Author – Responsible for the overall design, implementation and evaluation of the system.</w:t>
      </w:r>
    </w:p>
    <w:p w14:paraId="78A2C811" w14:textId="6CC8A19B" w:rsidR="00673FD1" w:rsidRDefault="008446E3" w:rsidP="008446E3">
      <w:pPr>
        <w:pStyle w:val="Heading3"/>
      </w:pPr>
      <w:r>
        <w:t>Requirement Collection</w:t>
      </w:r>
    </w:p>
    <w:p w14:paraId="6188551C" w14:textId="683EA7BD" w:rsidR="008446E3" w:rsidRDefault="00DD3E76" w:rsidP="009945DC">
      <w:r>
        <w:t xml:space="preserve">The requirement </w:t>
      </w:r>
      <w:r w:rsidR="00296C76">
        <w:t>collection approaches were</w:t>
      </w:r>
      <w:r w:rsidR="009945DC">
        <w:t>:</w:t>
      </w:r>
    </w:p>
    <w:p w14:paraId="11A19ADA" w14:textId="16D291C6" w:rsidR="009945DC" w:rsidRDefault="009945DC" w:rsidP="009945DC">
      <w:pPr>
        <w:pStyle w:val="ListParagraph"/>
        <w:numPr>
          <w:ilvl w:val="0"/>
          <w:numId w:val="9"/>
        </w:numPr>
      </w:pPr>
      <w:r>
        <w:t xml:space="preserve">Reviewing </w:t>
      </w:r>
      <w:r w:rsidR="00285178">
        <w:t>Existing</w:t>
      </w:r>
      <w:r>
        <w:t xml:space="preserve"> Systems </w:t>
      </w:r>
      <w:r w:rsidR="00AA5186">
        <w:t>–</w:t>
      </w:r>
      <w:r>
        <w:t xml:space="preserve"> </w:t>
      </w:r>
      <w:r w:rsidR="00285178">
        <w:t>Analysing</w:t>
      </w:r>
      <w:r w:rsidR="00AA5186">
        <w:t xml:space="preserve"> current existing tools related to accent </w:t>
      </w:r>
      <w:r w:rsidR="00521C25">
        <w:t xml:space="preserve">analysis, linguistic mapping and machine learning </w:t>
      </w:r>
      <w:r w:rsidR="00285178">
        <w:t xml:space="preserve">helped to create an understanding of the expected </w:t>
      </w:r>
      <w:r w:rsidR="00285178">
        <w:lastRenderedPageBreak/>
        <w:t xml:space="preserve">functionality and user experience. </w:t>
      </w:r>
      <w:r w:rsidR="00EF0760">
        <w:t>These systems provided the insight needed for creating an effective</w:t>
      </w:r>
      <w:r w:rsidR="00C33597">
        <w:t xml:space="preserve"> user</w:t>
      </w:r>
      <w:r w:rsidR="00EF0760">
        <w:t xml:space="preserve"> interface, </w:t>
      </w:r>
      <w:proofErr w:type="spellStart"/>
      <w:r w:rsidR="000B737F">
        <w:t>well functioning</w:t>
      </w:r>
      <w:proofErr w:type="spellEnd"/>
      <w:r w:rsidR="000B737F">
        <w:t xml:space="preserve"> </w:t>
      </w:r>
      <w:r w:rsidR="00EF0760">
        <w:t xml:space="preserve">input methods and </w:t>
      </w:r>
      <w:r w:rsidR="00067E43">
        <w:t xml:space="preserve">effective </w:t>
      </w:r>
      <w:r w:rsidR="00EF0760">
        <w:t xml:space="preserve">map </w:t>
      </w:r>
      <w:r w:rsidR="00C33597">
        <w:t>visualisation.</w:t>
      </w:r>
    </w:p>
    <w:p w14:paraId="5A9F53AE" w14:textId="17950F62" w:rsidR="00021377" w:rsidRDefault="00021377" w:rsidP="009945DC">
      <w:pPr>
        <w:pStyle w:val="ListParagraph"/>
        <w:numPr>
          <w:ilvl w:val="0"/>
          <w:numId w:val="9"/>
        </w:numPr>
      </w:pPr>
      <w:r>
        <w:t xml:space="preserve">Review of Academic Research </w:t>
      </w:r>
      <w:r w:rsidR="00067E43">
        <w:t>–</w:t>
      </w:r>
      <w:r>
        <w:t xml:space="preserve"> </w:t>
      </w:r>
      <w:r w:rsidR="00067E43">
        <w:t xml:space="preserve">Previously </w:t>
      </w:r>
      <w:r w:rsidR="00E71543">
        <w:t>created academic literature on speech processing and accent classification using both traditional and modern machine learning methods</w:t>
      </w:r>
      <w:r w:rsidR="00C80DC6">
        <w:t xml:space="preserve"> and common challenges associated with </w:t>
      </w:r>
      <w:r w:rsidR="00701307">
        <w:t>either. This informed the decisions taken regarding feature extraction, model selection and evaluation strategies.</w:t>
      </w:r>
      <w:r w:rsidR="00E71543">
        <w:t xml:space="preserve"> </w:t>
      </w:r>
    </w:p>
    <w:p w14:paraId="59CF706A" w14:textId="01B53608" w:rsidR="00285178" w:rsidRDefault="00021377" w:rsidP="009945DC">
      <w:pPr>
        <w:pStyle w:val="ListParagraph"/>
        <w:numPr>
          <w:ilvl w:val="0"/>
          <w:numId w:val="9"/>
        </w:numPr>
      </w:pPr>
      <w:r>
        <w:t xml:space="preserve">Dataset Investigation and Construction </w:t>
      </w:r>
      <w:r w:rsidR="006D36CC">
        <w:t>–</w:t>
      </w:r>
      <w:r>
        <w:t xml:space="preserve"> </w:t>
      </w:r>
      <w:r w:rsidR="006D36CC">
        <w:t xml:space="preserve">A significant chunk of </w:t>
      </w:r>
      <w:r w:rsidR="00BF4B5E">
        <w:t xml:space="preserve">the requirements emerged from the challenge of </w:t>
      </w:r>
      <w:r w:rsidR="007C35AB">
        <w:t xml:space="preserve">obtaining suitably labelled training data. Publicly available datasets containing geographically labelled </w:t>
      </w:r>
      <w:r w:rsidR="00D87266">
        <w:t xml:space="preserve">speech data were extremely limited, requiring the project to dedicate a significant amount of time to the creation </w:t>
      </w:r>
      <w:r w:rsidR="00BD4693">
        <w:t xml:space="preserve">of a custom dataset. This involved sourcing audio from </w:t>
      </w:r>
      <w:r w:rsidR="00840CA1">
        <w:t>the Irish Dáil, the Irish Oireachtas as well as various samples of Northern Irish political speech</w:t>
      </w:r>
      <w:r w:rsidR="00F87907">
        <w:t xml:space="preserve">. This was followed by manual speaker isolation, data quality assessments, </w:t>
      </w:r>
      <w:r w:rsidR="00FF748B">
        <w:t xml:space="preserve">audio segmentation and metadata construction (which was slowed as </w:t>
      </w:r>
      <w:r w:rsidR="00762D9C">
        <w:t xml:space="preserve">the </w:t>
      </w:r>
      <w:proofErr w:type="spellStart"/>
      <w:r w:rsidR="00762D9C">
        <w:t>the</w:t>
      </w:r>
      <w:proofErr w:type="spellEnd"/>
      <w:r w:rsidR="00762D9C">
        <w:t xml:space="preserve"> level of detail was not yet known so too much data was gathered). Additional datasets, such as the Mozilla Common Voice English Speakers dataset was used to perform additional experiments on to compare and </w:t>
      </w:r>
      <w:r w:rsidR="00DA4644">
        <w:t>contrast</w:t>
      </w:r>
      <w:r w:rsidR="00762D9C">
        <w:t xml:space="preserve"> to the projects self-made dataset. </w:t>
      </w:r>
      <w:r w:rsidR="00641C37">
        <w:t>These limitations directly influence</w:t>
      </w:r>
      <w:r w:rsidR="00963B78">
        <w:t>d</w:t>
      </w:r>
      <w:r w:rsidR="00641C37">
        <w:t xml:space="preserve"> the systems requirements, particularly in relation to model selection and evaluation.</w:t>
      </w:r>
    </w:p>
    <w:p w14:paraId="4AFA021A" w14:textId="0FC78FFE" w:rsidR="00641C37" w:rsidRDefault="00963B78" w:rsidP="009945DC">
      <w:pPr>
        <w:pStyle w:val="ListParagraph"/>
        <w:numPr>
          <w:ilvl w:val="0"/>
          <w:numId w:val="9"/>
        </w:numPr>
      </w:pPr>
      <w:r>
        <w:t xml:space="preserve">Web-Mapping Research – Knowledge </w:t>
      </w:r>
      <w:r w:rsidR="00F27B0D">
        <w:t xml:space="preserve">and experience </w:t>
      </w:r>
      <w:r>
        <w:t xml:space="preserve">gained from studying </w:t>
      </w:r>
      <w:r w:rsidR="00C724B5">
        <w:t xml:space="preserve">the modules “Advanced Web-Mapping” and “Geographical Information Systems” </w:t>
      </w:r>
      <w:r w:rsidR="00F27B0D">
        <w:t xml:space="preserve">informed the requirements for the geographic </w:t>
      </w:r>
      <w:r w:rsidR="007C5B2C">
        <w:t>visualisation</w:t>
      </w:r>
      <w:r w:rsidR="00F27B0D">
        <w:t xml:space="preserve"> element of this project</w:t>
      </w:r>
      <w:r w:rsidR="00B83823">
        <w:t xml:space="preserve">. This included the interactive map, the use of </w:t>
      </w:r>
      <w:r w:rsidR="007C5B2C">
        <w:t>G</w:t>
      </w:r>
      <w:r w:rsidR="00B83823">
        <w:t>eo</w:t>
      </w:r>
      <w:r w:rsidR="007C5B2C">
        <w:t>JSON</w:t>
      </w:r>
      <w:r w:rsidR="00B83823">
        <w:t xml:space="preserve"> data for representing the regional polygons, </w:t>
      </w:r>
      <w:r w:rsidR="007C5B2C">
        <w:t>and dynamically updating the visual results.</w:t>
      </w:r>
    </w:p>
    <w:p w14:paraId="6EF6F39C" w14:textId="4D1BA69D" w:rsidR="007C5B2C" w:rsidRPr="008446E3" w:rsidRDefault="009E39C5" w:rsidP="009945DC">
      <w:pPr>
        <w:pStyle w:val="ListParagraph"/>
        <w:numPr>
          <w:ilvl w:val="0"/>
          <w:numId w:val="9"/>
        </w:numPr>
      </w:pPr>
      <w:r>
        <w:t xml:space="preserve">Iterative and Experiment Driven Design </w:t>
      </w:r>
      <w:r w:rsidR="00103E15">
        <w:t>–</w:t>
      </w:r>
      <w:r>
        <w:t xml:space="preserve"> </w:t>
      </w:r>
      <w:r w:rsidR="00103E15">
        <w:t xml:space="preserve">Requirements </w:t>
      </w:r>
      <w:proofErr w:type="spellStart"/>
      <w:r w:rsidR="00103E15">
        <w:t>contiuously</w:t>
      </w:r>
      <w:proofErr w:type="spellEnd"/>
      <w:r w:rsidR="00103E15">
        <w:t xml:space="preserve"> changed and evolved throughout the project as experimental results were obtained and issues were identified. Early decisions, such as the use of MFCC-based features showed to be </w:t>
      </w:r>
      <w:r w:rsidR="00552CF0">
        <w:t>ineffective</w:t>
      </w:r>
      <w:r w:rsidR="00103E15">
        <w:t xml:space="preserve"> a</w:t>
      </w:r>
      <w:r w:rsidR="00552CF0">
        <w:t xml:space="preserve">t accurately predicting the correct region, </w:t>
      </w:r>
      <w:r w:rsidR="001559AB">
        <w:t xml:space="preserve">leading to the transitioning to wav2vec-based embeddings. This iterative process </w:t>
      </w:r>
      <w:r w:rsidR="00C4264A">
        <w:t xml:space="preserve">allowed the requirements to continuously match the current project state, even as the project changed so much throughout development. </w:t>
      </w:r>
    </w:p>
    <w:p w14:paraId="416B3FE8" w14:textId="77777777" w:rsidR="00CA0E31" w:rsidRDefault="00CA0E31" w:rsidP="00673FD1"/>
    <w:p w14:paraId="2AAF4725" w14:textId="60637925" w:rsidR="00C4264A" w:rsidRDefault="00C4264A" w:rsidP="00C4264A">
      <w:pPr>
        <w:pStyle w:val="Heading3"/>
      </w:pPr>
      <w:r>
        <w:t>Initial Requirements</w:t>
      </w:r>
    </w:p>
    <w:p w14:paraId="68527F92" w14:textId="609DBE4E" w:rsidR="00FD397D" w:rsidRDefault="00FD397D" w:rsidP="00FD397D">
      <w:r>
        <w:t>From the above process, the following requirements were identified:</w:t>
      </w:r>
    </w:p>
    <w:p w14:paraId="57B3D687" w14:textId="7F0C4A13" w:rsidR="00FD397D" w:rsidRDefault="00FD397D" w:rsidP="00FD397D">
      <w:pPr>
        <w:pStyle w:val="ListParagraph"/>
        <w:numPr>
          <w:ilvl w:val="0"/>
          <w:numId w:val="11"/>
        </w:numPr>
      </w:pPr>
      <w:r>
        <w:t xml:space="preserve">The system </w:t>
      </w:r>
      <w:r w:rsidR="00891E02">
        <w:t>must accept user-recorded or uploaded speech samples.</w:t>
      </w:r>
    </w:p>
    <w:p w14:paraId="54FD1936" w14:textId="1B370E87" w:rsidR="00891E02" w:rsidRDefault="00891E02" w:rsidP="00FD397D">
      <w:pPr>
        <w:pStyle w:val="ListParagraph"/>
        <w:numPr>
          <w:ilvl w:val="0"/>
          <w:numId w:val="11"/>
        </w:numPr>
      </w:pPr>
      <w:r>
        <w:t>The system must process and analyse the audio data for accent classification.</w:t>
      </w:r>
    </w:p>
    <w:p w14:paraId="4EA217FF" w14:textId="56D97DD8" w:rsidR="00891E02" w:rsidRDefault="00891E02" w:rsidP="00FD397D">
      <w:pPr>
        <w:pStyle w:val="ListParagraph"/>
        <w:numPr>
          <w:ilvl w:val="0"/>
          <w:numId w:val="11"/>
        </w:numPr>
      </w:pPr>
      <w:r>
        <w:t xml:space="preserve">The system must support </w:t>
      </w:r>
      <w:r w:rsidR="000223D2">
        <w:t xml:space="preserve">multiple classification tasks with varying levels </w:t>
      </w:r>
      <w:r w:rsidR="0084383E">
        <w:t>of regional depth</w:t>
      </w:r>
      <w:r w:rsidR="000223D2">
        <w:t>.</w:t>
      </w:r>
    </w:p>
    <w:p w14:paraId="669C52E3" w14:textId="745A4BFC" w:rsidR="000223D2" w:rsidRDefault="000223D2" w:rsidP="00FD397D">
      <w:pPr>
        <w:pStyle w:val="ListParagraph"/>
        <w:numPr>
          <w:ilvl w:val="0"/>
          <w:numId w:val="11"/>
        </w:numPr>
      </w:pPr>
      <w:r>
        <w:t xml:space="preserve">The system must provide predictions of </w:t>
      </w:r>
      <w:r w:rsidR="004C5C6E">
        <w:t xml:space="preserve">speaker’s place of origin </w:t>
      </w:r>
      <w:r>
        <w:t>based on</w:t>
      </w:r>
      <w:r w:rsidR="004C5C6E">
        <w:t xml:space="preserve"> the result of</w:t>
      </w:r>
      <w:r>
        <w:t xml:space="preserve"> trained machine learning models.</w:t>
      </w:r>
    </w:p>
    <w:p w14:paraId="4A41E03E" w14:textId="3E83B924" w:rsidR="000223D2" w:rsidRDefault="004C5C6E" w:rsidP="00FD397D">
      <w:pPr>
        <w:pStyle w:val="ListParagraph"/>
        <w:numPr>
          <w:ilvl w:val="0"/>
          <w:numId w:val="11"/>
        </w:numPr>
      </w:pPr>
      <w:r>
        <w:t>The system must present all results and findings in a clear and intuitive way.</w:t>
      </w:r>
    </w:p>
    <w:p w14:paraId="02E04638" w14:textId="6BA73ECC" w:rsidR="004C5C6E" w:rsidRDefault="001E2F37" w:rsidP="00FD397D">
      <w:pPr>
        <w:pStyle w:val="ListParagraph"/>
        <w:numPr>
          <w:ilvl w:val="0"/>
          <w:numId w:val="11"/>
        </w:numPr>
      </w:pPr>
      <w:r>
        <w:t>The system must include a clear and tidy geographic visualisation of the results.</w:t>
      </w:r>
    </w:p>
    <w:p w14:paraId="2FC6083B" w14:textId="161F2BAE" w:rsidR="001E2F37" w:rsidRDefault="00143F90" w:rsidP="00FD397D">
      <w:pPr>
        <w:pStyle w:val="ListParagraph"/>
        <w:numPr>
          <w:ilvl w:val="0"/>
          <w:numId w:val="11"/>
        </w:numPr>
      </w:pPr>
      <w:r>
        <w:t xml:space="preserve">The system must </w:t>
      </w:r>
      <w:r w:rsidR="00573760">
        <w:t xml:space="preserve">retain a history of previous predictions, along with all associated data, and allow for users to </w:t>
      </w:r>
      <w:r w:rsidR="000E6097">
        <w:t>interact with these results.</w:t>
      </w:r>
    </w:p>
    <w:p w14:paraId="31D5ABB8" w14:textId="1C99138F" w:rsidR="000E6097" w:rsidRDefault="000E6097" w:rsidP="00FD397D">
      <w:pPr>
        <w:pStyle w:val="ListParagraph"/>
        <w:numPr>
          <w:ilvl w:val="0"/>
          <w:numId w:val="11"/>
        </w:numPr>
      </w:pPr>
      <w:r>
        <w:t>The system must be modular, allowing for different tasks and models to be inserted into the frontend when deemed necessary.</w:t>
      </w:r>
    </w:p>
    <w:p w14:paraId="2F9F613B" w14:textId="43065B5A" w:rsidR="000E6097" w:rsidRDefault="000E6097" w:rsidP="00FD397D">
      <w:pPr>
        <w:pStyle w:val="ListParagraph"/>
        <w:numPr>
          <w:ilvl w:val="0"/>
          <w:numId w:val="11"/>
        </w:numPr>
      </w:pPr>
      <w:r>
        <w:t xml:space="preserve">The system must </w:t>
      </w:r>
      <w:r w:rsidR="00A617FD">
        <w:t>operate to as high a standard as possible while staying within the constraints of a limited and imperfect dataset.</w:t>
      </w:r>
    </w:p>
    <w:p w14:paraId="2CE72582" w14:textId="77777777" w:rsidR="00FD397D" w:rsidRPr="00FD397D" w:rsidRDefault="00FD397D" w:rsidP="00FD397D"/>
    <w:p w14:paraId="17E22BC4" w14:textId="77777777" w:rsidR="00673FD1" w:rsidRDefault="00673FD1" w:rsidP="00673FD1">
      <w:pPr>
        <w:pStyle w:val="Heading2"/>
      </w:pPr>
      <w:bookmarkStart w:id="27" w:name="_Toc212189666"/>
      <w:bookmarkStart w:id="28" w:name="_Toc221701251"/>
      <w:r>
        <w:t>3.3 Requirements Analysis</w:t>
      </w:r>
      <w:bookmarkEnd w:id="27"/>
      <w:bookmarkEnd w:id="28"/>
    </w:p>
    <w:p w14:paraId="06D8B89D" w14:textId="65BCA232" w:rsidR="00673FD1" w:rsidRDefault="00FE31E3" w:rsidP="00673FD1">
      <w:r>
        <w:t>After identifying the systems requirements, the project was structured</w:t>
      </w:r>
      <w:r w:rsidR="001B3683">
        <w:t xml:space="preserve"> into a set of modular components that reflect both the function needs of the system while </w:t>
      </w:r>
      <w:r w:rsidR="00BE56F3">
        <w:t>adhering to the constraints of the data and academic timeline.</w:t>
      </w:r>
    </w:p>
    <w:p w14:paraId="7DC80D65" w14:textId="59663B4C" w:rsidR="00BE56F3" w:rsidRDefault="00BE56F3" w:rsidP="00673FD1">
      <w:r>
        <w:t xml:space="preserve">The </w:t>
      </w:r>
      <w:r w:rsidR="003555C1">
        <w:t>system has been divided into four main components:</w:t>
      </w:r>
    </w:p>
    <w:p w14:paraId="4A103885" w14:textId="3EB6543F" w:rsidR="00210F70" w:rsidRDefault="00210F70" w:rsidP="00210F70">
      <w:pPr>
        <w:pStyle w:val="Heading3"/>
      </w:pPr>
      <w:r>
        <w:t>Frontend Layer:</w:t>
      </w:r>
    </w:p>
    <w:p w14:paraId="44FC77AB" w14:textId="6A191863" w:rsidR="00210F70" w:rsidRDefault="00210F70" w:rsidP="00210F70">
      <w:r>
        <w:t xml:space="preserve">The frontend layer provides the user interface, through which the user can interact with the system. It allows for the user to record or upload audio samples, to view the prediction results through text and on a map, as well as to be able to interact with previous outputs. </w:t>
      </w:r>
      <w:r w:rsidR="00167EE0">
        <w:t>The design prioritises simplicity and usability over complexity to allow for accessibility to less technical users.</w:t>
      </w:r>
    </w:p>
    <w:p w14:paraId="5196A258" w14:textId="17067C77" w:rsidR="00167EE0" w:rsidRDefault="00167EE0" w:rsidP="00167EE0">
      <w:pPr>
        <w:pStyle w:val="Heading3"/>
      </w:pPr>
      <w:r>
        <w:t>Backend Layer:</w:t>
      </w:r>
    </w:p>
    <w:p w14:paraId="60C1E206" w14:textId="2A8041BC" w:rsidR="00167EE0" w:rsidRPr="00167EE0" w:rsidRDefault="00167EE0" w:rsidP="00167EE0">
      <w:r>
        <w:t xml:space="preserve">The backend acts as the </w:t>
      </w:r>
      <w:r w:rsidR="004C5347">
        <w:t xml:space="preserve">centre of the system, handling all API requests, processing the incoming audio data and coordinated all communication between the various system components. </w:t>
      </w:r>
      <w:r w:rsidR="003544AC" w:rsidRPr="003544AC">
        <w:t xml:space="preserve">The backend was implemented using FastAPI, a framework introduced during </w:t>
      </w:r>
      <w:r w:rsidR="003544AC">
        <w:t xml:space="preserve">the </w:t>
      </w:r>
      <w:r w:rsidR="003544AC" w:rsidRPr="003544AC">
        <w:t>module</w:t>
      </w:r>
      <w:r w:rsidR="003544AC" w:rsidRPr="003544AC">
        <w:t xml:space="preserve"> </w:t>
      </w:r>
      <w:r w:rsidR="003544AC" w:rsidRPr="003544AC">
        <w:t>Enterprise Application Development</w:t>
      </w:r>
      <w:r w:rsidR="00C728F7" w:rsidRPr="003544AC">
        <w:t>,</w:t>
      </w:r>
      <w:r w:rsidR="00C728F7">
        <w:t xml:space="preserve"> which was chosen as it </w:t>
      </w:r>
      <w:r w:rsidR="00640772">
        <w:t xml:space="preserve">simplified development while still allowing for </w:t>
      </w:r>
      <w:r w:rsidR="004A76EE">
        <w:t>RESTful endpoints for prediction handling and model selection.</w:t>
      </w:r>
    </w:p>
    <w:p w14:paraId="0DB60C22" w14:textId="175E1D6B" w:rsidR="00210F70" w:rsidRDefault="004A76EE" w:rsidP="004A76EE">
      <w:pPr>
        <w:pStyle w:val="Heading3"/>
      </w:pPr>
      <w:r>
        <w:t>Machine Learning Module:</w:t>
      </w:r>
    </w:p>
    <w:p w14:paraId="3066F181" w14:textId="686F75AA" w:rsidR="004A76EE" w:rsidRDefault="004A76EE" w:rsidP="004A76EE">
      <w:r>
        <w:t xml:space="preserve">The machine learning </w:t>
      </w:r>
      <w:r w:rsidR="00773DFC">
        <w:t xml:space="preserve">module is integrated within the backend in code, but is logically separated as an independent module in practice. </w:t>
      </w:r>
      <w:r w:rsidR="008E4187">
        <w:t>As a module it processes the audio data, extracts features from the audio, and performs the classification prediction</w:t>
      </w:r>
      <w:r w:rsidR="00003BC7">
        <w:t xml:space="preserve">. Throughout the project, two machine learning approaches were explore: a traditional MFCC-based feature extraction </w:t>
      </w:r>
      <w:r w:rsidR="00143A97">
        <w:t xml:space="preserve">approach, as well as a more modern </w:t>
      </w:r>
      <w:r w:rsidR="00640947">
        <w:t>deep</w:t>
      </w:r>
      <w:r w:rsidR="00143A97">
        <w:t xml:space="preserve"> learning approach using embeddings on a pre-trained Wav2Vec 2.0 model. The final system uses the wav2vec approach as it was proven to consistently perform better </w:t>
      </w:r>
      <w:r w:rsidR="008511F9">
        <w:t xml:space="preserve">during the experiments performed. </w:t>
      </w:r>
    </w:p>
    <w:p w14:paraId="75F1BD27" w14:textId="0F8E0290" w:rsidR="008511F9" w:rsidRDefault="008511F9" w:rsidP="004A76EE">
      <w:r>
        <w:t xml:space="preserve">A key design feature </w:t>
      </w:r>
      <w:r w:rsidR="00C07143">
        <w:t xml:space="preserve">within the system is the use of a plugin-based architecture for the model use. This allows for </w:t>
      </w:r>
      <w:r w:rsidR="00263D9B">
        <w:t xml:space="preserve">multiple trained models, each with </w:t>
      </w:r>
      <w:r w:rsidR="00A53388" w:rsidRPr="00A53388">
        <w:t>different models and classification approaches</w:t>
      </w:r>
      <w:r w:rsidR="00807460">
        <w:t xml:space="preserve"> and different classification tasks to be </w:t>
      </w:r>
      <w:r w:rsidR="00396F4A">
        <w:t xml:space="preserve">dynamically loaded and selected during runtime. This approach supported the experimental nature of the project, while also allowing for easier comparison between the models and </w:t>
      </w:r>
      <w:r w:rsidR="0031675A">
        <w:t>allows for future development to be easier.</w:t>
      </w:r>
    </w:p>
    <w:p w14:paraId="57937A40" w14:textId="47067B3D" w:rsidR="0031675A" w:rsidRDefault="00637363" w:rsidP="0031675A">
      <w:pPr>
        <w:pStyle w:val="Heading3"/>
      </w:pPr>
      <w:r>
        <w:t>Data Storage Layer</w:t>
      </w:r>
    </w:p>
    <w:p w14:paraId="0737278A" w14:textId="1A004C0D" w:rsidR="00637363" w:rsidRDefault="00637363" w:rsidP="00637363">
      <w:r>
        <w:t xml:space="preserve">Rather than using a traditional database, a lightweight </w:t>
      </w:r>
      <w:r w:rsidR="00E43744">
        <w:t>storage approach was selected for the development of this project. The training data is stored as audio files with associated metadata</w:t>
      </w:r>
      <w:r w:rsidR="006912E0">
        <w:t xml:space="preserve">, while the trained models are stored as artefacts. The prediction history and user feedback from the frontend </w:t>
      </w:r>
      <w:r w:rsidR="00A223CF">
        <w:t xml:space="preserve">is stored locally within the browser </w:t>
      </w:r>
      <w:r w:rsidR="000840CC">
        <w:t>using local storage.</w:t>
      </w:r>
      <w:r w:rsidR="00A223CF">
        <w:t xml:space="preserve"> The systems experimental nature really benefitted from this approach, and it avoided unnecessary complexity due to data management, something that was determined to be outside of the scope of the project.</w:t>
      </w:r>
    </w:p>
    <w:p w14:paraId="4F4DF3A8" w14:textId="77777777" w:rsidR="0031675A" w:rsidRPr="004A76EE" w:rsidRDefault="0031675A" w:rsidP="004A76EE"/>
    <w:p w14:paraId="432F022D" w14:textId="77777777" w:rsidR="00673FD1" w:rsidRDefault="00673FD1" w:rsidP="00673FD1">
      <w:pPr>
        <w:pStyle w:val="Heading2"/>
      </w:pPr>
      <w:bookmarkStart w:id="29" w:name="_Toc212189667"/>
      <w:bookmarkStart w:id="30" w:name="_Toc221701252"/>
      <w:r>
        <w:t xml:space="preserve">3.4 </w:t>
      </w:r>
      <w:bookmarkEnd w:id="29"/>
      <w:r>
        <w:t>Logical Architecture of System</w:t>
      </w:r>
      <w:bookmarkEnd w:id="30"/>
    </w:p>
    <w:p w14:paraId="7D735974" w14:textId="715F5A96" w:rsidR="00673FD1" w:rsidRDefault="008D637C" w:rsidP="00673FD1">
      <w:r>
        <w:t xml:space="preserve">The logical architecture of the system is the way that data flows </w:t>
      </w:r>
      <w:r w:rsidR="00577B37">
        <w:t>through the system, from the initial input to the desired output. In this system, a sequential pipeline is followed</w:t>
      </w:r>
      <w:r w:rsidR="00DB455C">
        <w:t xml:space="preserve">. Initially the process </w:t>
      </w:r>
      <w:r w:rsidR="00DB455C">
        <w:lastRenderedPageBreak/>
        <w:t>begins at the front</w:t>
      </w:r>
      <w:r w:rsidR="00B82357">
        <w:t>end  when the user either uploads or records an audio sample</w:t>
      </w:r>
      <w:r w:rsidR="00AA4B6D">
        <w:t xml:space="preserve">, which is then sent through the backend using a REST API post request. </w:t>
      </w:r>
    </w:p>
    <w:p w14:paraId="3BE0596B" w14:textId="6971F877" w:rsidR="00D22232" w:rsidRDefault="00D22232" w:rsidP="00673FD1">
      <w:r>
        <w:t xml:space="preserve">After receiving the audio, </w:t>
      </w:r>
      <w:r w:rsidR="00FF4C6D">
        <w:t xml:space="preserve">a FastAPI </w:t>
      </w:r>
      <w:r w:rsidR="00D77A16">
        <w:t xml:space="preserve">implemented background routes the request to </w:t>
      </w:r>
      <w:r w:rsidR="00D17CD5">
        <w:t>the selected</w:t>
      </w:r>
      <w:r w:rsidR="00D77A16">
        <w:t xml:space="preserve"> </w:t>
      </w:r>
      <w:r w:rsidR="00D17CD5">
        <w:t>model</w:t>
      </w:r>
      <w:r w:rsidR="003A54BA">
        <w:t xml:space="preserve"> plugin based on the </w:t>
      </w:r>
      <w:r w:rsidR="007A0E18">
        <w:t>provided model selector</w:t>
      </w:r>
      <w:r w:rsidR="00B5309E">
        <w:t xml:space="preserve">. Within the selected models pipeline, </w:t>
      </w:r>
      <w:r w:rsidR="00B51D55">
        <w:t xml:space="preserve">the audio’s </w:t>
      </w:r>
      <w:r w:rsidR="0075793C">
        <w:t xml:space="preserve">numerical </w:t>
      </w:r>
      <w:r w:rsidR="00B51D55">
        <w:t xml:space="preserve">features are extracted </w:t>
      </w:r>
      <w:r w:rsidR="0075793C">
        <w:t xml:space="preserve">allowing it be to be classified. </w:t>
      </w:r>
      <w:r w:rsidR="00653AB1">
        <w:t xml:space="preserve">Depending on whether MFCC or wav2vec is selected, different feature extraction processes occur. </w:t>
      </w:r>
      <w:r w:rsidR="003770B5" w:rsidRPr="003770B5">
        <w:t xml:space="preserve">The audio is </w:t>
      </w:r>
      <w:r w:rsidR="003770B5">
        <w:t xml:space="preserve">initially </w:t>
      </w:r>
      <w:r w:rsidR="003770B5" w:rsidRPr="003770B5">
        <w:t>processed into a suitable format depending on the selected model pipeline.</w:t>
      </w:r>
      <w:r w:rsidR="003770B5">
        <w:t xml:space="preserve"> </w:t>
      </w:r>
      <w:r w:rsidR="00201F7B">
        <w:t xml:space="preserve">In the traditional </w:t>
      </w:r>
      <w:r w:rsidR="00201F7B" w:rsidRPr="00201F7B">
        <w:t>MFCC-based pipeline, Mel-Frequency Cepstral Coefficients are extracted as numerical representations of the audio signal before classification</w:t>
      </w:r>
      <w:r w:rsidR="00584F3E">
        <w:t xml:space="preserve">. </w:t>
      </w:r>
      <w:r w:rsidR="008E475B">
        <w:t>In the modern approach, the audio is then embedded using a pre-trained wav2vec 2.0, producing a fixed length representation</w:t>
      </w:r>
      <w:r w:rsidR="004A05E0">
        <w:t xml:space="preserve"> </w:t>
      </w:r>
      <w:r w:rsidR="008E475B">
        <w:t xml:space="preserve">of the </w:t>
      </w:r>
      <w:r w:rsidR="004A05E0">
        <w:t>audio.</w:t>
      </w:r>
      <w:r w:rsidR="003770B5">
        <w:t xml:space="preserve"> </w:t>
      </w:r>
    </w:p>
    <w:p w14:paraId="34061452" w14:textId="53649555" w:rsidR="004A05E0" w:rsidRDefault="004A05E0" w:rsidP="00673FD1">
      <w:r>
        <w:t>The backend formats the prediction result and returns it to the frontend</w:t>
      </w:r>
      <w:r w:rsidR="00E4774E">
        <w:t>, which then updates the UI (user interface)</w:t>
      </w:r>
      <w:r w:rsidR="000C2D04">
        <w:t xml:space="preserve"> to display the predicted </w:t>
      </w:r>
      <w:r w:rsidR="00E677F1">
        <w:t>label</w:t>
      </w:r>
      <w:r w:rsidR="000C2D04">
        <w:t xml:space="preserve">, the confidence values and the probability breakdown. The user </w:t>
      </w:r>
      <w:r w:rsidR="00B22FCA">
        <w:t xml:space="preserve">then has the ability to say if the prediction was correct or not, </w:t>
      </w:r>
      <w:r w:rsidR="00712BD6">
        <w:t xml:space="preserve">which will be </w:t>
      </w:r>
      <w:r w:rsidR="00CF3DE0">
        <w:t>stored</w:t>
      </w:r>
      <w:r w:rsidR="00712BD6">
        <w:t xml:space="preserve"> alongside the</w:t>
      </w:r>
      <w:r w:rsidR="00CF3DE0">
        <w:t xml:space="preserve"> corresponding</w:t>
      </w:r>
      <w:r w:rsidR="00712BD6">
        <w:t xml:space="preserve"> prediction </w:t>
      </w:r>
      <w:r w:rsidR="00CF3DE0">
        <w:t xml:space="preserve">result within the browser. </w:t>
      </w:r>
    </w:p>
    <w:p w14:paraId="130D243B" w14:textId="28357B7C" w:rsidR="0041617B" w:rsidRDefault="0041617B" w:rsidP="00673FD1">
      <w:r>
        <w:t xml:space="preserve">This architecture keeps a clean separation between the UI, the backend processing and the machine learning components, </w:t>
      </w:r>
      <w:r w:rsidR="00480F16">
        <w:t>and maintains flexibility through its plugin-based model design.</w:t>
      </w:r>
    </w:p>
    <w:p w14:paraId="41844569" w14:textId="77777777" w:rsidR="003545CA" w:rsidRDefault="003545CA" w:rsidP="00673FD1"/>
    <w:p w14:paraId="652C5DEA" w14:textId="58C42BE7" w:rsidR="003545CA" w:rsidRDefault="003545CA" w:rsidP="003545CA">
      <w:pPr>
        <w:pStyle w:val="Heading3"/>
      </w:pPr>
      <w:r>
        <w:t>System Flow Diagram:</w:t>
      </w:r>
    </w:p>
    <w:p w14:paraId="144766F6" w14:textId="679F8822" w:rsidR="00712BD6" w:rsidRDefault="003545CA" w:rsidP="00673FD1">
      <w:r>
        <w:rPr>
          <w:noProof/>
        </w:rPr>
        <w:drawing>
          <wp:inline distT="0" distB="0" distL="0" distR="0" wp14:anchorId="6E368054" wp14:editId="04D6D374">
            <wp:extent cx="5727700" cy="1909445"/>
            <wp:effectExtent l="12700" t="12700" r="12700" b="8255"/>
            <wp:docPr id="1391884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84724" name="Picture 1391884724"/>
                    <pic:cNvPicPr/>
                  </pic:nvPicPr>
                  <pic:blipFill>
                    <a:blip r:embed="rId13">
                      <a:extLst>
                        <a:ext uri="{28A0092B-C50C-407E-A947-70E740481C1C}">
                          <a14:useLocalDpi xmlns:a14="http://schemas.microsoft.com/office/drawing/2010/main" val="0"/>
                        </a:ext>
                      </a:extLst>
                    </a:blip>
                    <a:stretch>
                      <a:fillRect/>
                    </a:stretch>
                  </pic:blipFill>
                  <pic:spPr>
                    <a:xfrm>
                      <a:off x="0" y="0"/>
                      <a:ext cx="5727700" cy="1909445"/>
                    </a:xfrm>
                    <a:prstGeom prst="rect">
                      <a:avLst/>
                    </a:prstGeom>
                    <a:ln>
                      <a:solidFill>
                        <a:srgbClr val="166082"/>
                      </a:solidFill>
                    </a:ln>
                  </pic:spPr>
                </pic:pic>
              </a:graphicData>
            </a:graphic>
          </wp:inline>
        </w:drawing>
      </w:r>
    </w:p>
    <w:p w14:paraId="40C3BC92" w14:textId="29084A67" w:rsidR="00673FD1" w:rsidRDefault="00673FD1" w:rsidP="00673FD1">
      <w:pPr>
        <w:pStyle w:val="Heading2"/>
      </w:pPr>
      <w:bookmarkStart w:id="31" w:name="_Toc212189669"/>
      <w:bookmarkStart w:id="32" w:name="_Toc221701254"/>
      <w:r>
        <w:t>3.</w:t>
      </w:r>
      <w:r w:rsidR="00FB3B3D">
        <w:t>5</w:t>
      </w:r>
      <w:r>
        <w:t xml:space="preserve"> Initial System Specification</w:t>
      </w:r>
      <w:bookmarkEnd w:id="31"/>
      <w:bookmarkEnd w:id="32"/>
    </w:p>
    <w:p w14:paraId="519EF936" w14:textId="77777777" w:rsidR="00077C1A" w:rsidRDefault="00077C1A" w:rsidP="00077C1A">
      <w:pPr>
        <w:pStyle w:val="Heading3"/>
      </w:pPr>
      <w:r>
        <w:t>Functional Requirements:</w:t>
      </w:r>
    </w:p>
    <w:p w14:paraId="39E1C728" w14:textId="4E8C9FF0" w:rsidR="00673FD1" w:rsidRDefault="00077C1A" w:rsidP="00077C1A">
      <w:pPr>
        <w:pStyle w:val="ListParagraph"/>
        <w:numPr>
          <w:ilvl w:val="0"/>
          <w:numId w:val="12"/>
        </w:numPr>
      </w:pPr>
      <w:r>
        <w:t>The system must provide a web-based interface</w:t>
      </w:r>
      <w:r w:rsidR="00182C93">
        <w:t>, with consideration to user accessibility.</w:t>
      </w:r>
    </w:p>
    <w:p w14:paraId="5BEBC793" w14:textId="3771823C" w:rsidR="00182C93" w:rsidRDefault="00182C93" w:rsidP="00077C1A">
      <w:pPr>
        <w:pStyle w:val="ListParagraph"/>
        <w:numPr>
          <w:ilvl w:val="0"/>
          <w:numId w:val="12"/>
        </w:numPr>
      </w:pPr>
      <w:r>
        <w:t>The system must allow users to record an audio sample within the browser, or to upload a</w:t>
      </w:r>
      <w:r w:rsidR="001E4C30">
        <w:t>n audio sample</w:t>
      </w:r>
      <w:r w:rsidR="00137179">
        <w:t xml:space="preserve"> </w:t>
      </w:r>
      <w:r w:rsidR="00C92CF0">
        <w:t xml:space="preserve">from an </w:t>
      </w:r>
      <w:proofErr w:type="spellStart"/>
      <w:r w:rsidR="00C92CF0">
        <w:t>exisiting</w:t>
      </w:r>
      <w:proofErr w:type="spellEnd"/>
      <w:r w:rsidR="00C92CF0">
        <w:t xml:space="preserve"> audio file.</w:t>
      </w:r>
    </w:p>
    <w:p w14:paraId="035C68C9" w14:textId="53B154E8" w:rsidR="00C92CF0" w:rsidRDefault="00C92CF0" w:rsidP="00077C1A">
      <w:pPr>
        <w:pStyle w:val="ListParagraph"/>
        <w:numPr>
          <w:ilvl w:val="0"/>
          <w:numId w:val="12"/>
        </w:numPr>
      </w:pPr>
      <w:r>
        <w:t>The system must send both the audio sample and the selected model identifier to the backend to start processing.</w:t>
      </w:r>
    </w:p>
    <w:p w14:paraId="5DDC6538" w14:textId="4C7C9265" w:rsidR="00C92CF0" w:rsidRDefault="00C92CF0" w:rsidP="00077C1A">
      <w:pPr>
        <w:pStyle w:val="ListParagraph"/>
        <w:numPr>
          <w:ilvl w:val="0"/>
          <w:numId w:val="12"/>
        </w:numPr>
      </w:pPr>
      <w:r>
        <w:t xml:space="preserve">The system must process the audio sample and </w:t>
      </w:r>
      <w:r w:rsidR="00BE5648">
        <w:t>extract features to allow for machine learning classification.</w:t>
      </w:r>
    </w:p>
    <w:p w14:paraId="0F6EDF88" w14:textId="557ADFD0" w:rsidR="00BE5648" w:rsidRDefault="00F123B3" w:rsidP="00077C1A">
      <w:pPr>
        <w:pStyle w:val="ListParagraph"/>
        <w:numPr>
          <w:ilvl w:val="0"/>
          <w:numId w:val="12"/>
        </w:numPr>
      </w:pPr>
      <w:r>
        <w:t>The system must support multiple machine learning models and classification tasks</w:t>
      </w:r>
      <w:r w:rsidR="008D558D">
        <w:t>, supported through the modular plugin-based architecture of the system.</w:t>
      </w:r>
    </w:p>
    <w:p w14:paraId="397837A2" w14:textId="5E21102A" w:rsidR="008D558D" w:rsidRDefault="008D558D" w:rsidP="00077C1A">
      <w:pPr>
        <w:pStyle w:val="ListParagraph"/>
        <w:numPr>
          <w:ilvl w:val="0"/>
          <w:numId w:val="12"/>
        </w:numPr>
      </w:pPr>
      <w:r>
        <w:t xml:space="preserve">The system </w:t>
      </w:r>
      <w:r w:rsidR="00091E5E">
        <w:t xml:space="preserve">must generate </w:t>
      </w:r>
      <w:r w:rsidR="0007302F">
        <w:t>a prediction, and return the prediction alongside the associated confidence values and probability distributions to the frontend</w:t>
      </w:r>
      <w:r w:rsidR="00096971">
        <w:t xml:space="preserve"> for display.</w:t>
      </w:r>
    </w:p>
    <w:p w14:paraId="03FED895" w14:textId="3E9EBC36" w:rsidR="003611B6" w:rsidRDefault="003611B6" w:rsidP="00077C1A">
      <w:pPr>
        <w:pStyle w:val="ListParagraph"/>
        <w:numPr>
          <w:ilvl w:val="0"/>
          <w:numId w:val="12"/>
        </w:numPr>
      </w:pPr>
      <w:r>
        <w:t xml:space="preserve">The system must </w:t>
      </w:r>
      <w:r w:rsidR="003D7455">
        <w:t>correlate the prediction to a geographic region.</w:t>
      </w:r>
    </w:p>
    <w:p w14:paraId="0CC96968" w14:textId="5EC2923C" w:rsidR="00096971" w:rsidRDefault="00096971" w:rsidP="00077C1A">
      <w:pPr>
        <w:pStyle w:val="ListParagraph"/>
        <w:numPr>
          <w:ilvl w:val="0"/>
          <w:numId w:val="12"/>
        </w:numPr>
      </w:pPr>
      <w:r>
        <w:t>The system must display the results</w:t>
      </w:r>
      <w:r w:rsidR="003611B6">
        <w:t xml:space="preserve"> (the predicted label, the probabilities and a geographic </w:t>
      </w:r>
      <w:r w:rsidR="003D7455">
        <w:t>visualisation</w:t>
      </w:r>
      <w:r w:rsidR="004C7692">
        <w:t>)</w:t>
      </w:r>
      <w:r>
        <w:t xml:space="preserve"> in a clear</w:t>
      </w:r>
      <w:r w:rsidR="004C7692">
        <w:t xml:space="preserve"> and understandable</w:t>
      </w:r>
      <w:r>
        <w:t xml:space="preserve"> manner</w:t>
      </w:r>
      <w:r w:rsidR="004C7692">
        <w:t>.</w:t>
      </w:r>
    </w:p>
    <w:p w14:paraId="2E3331DB" w14:textId="6AF117AC" w:rsidR="004C7692" w:rsidRDefault="004C7692" w:rsidP="00077C1A">
      <w:pPr>
        <w:pStyle w:val="ListParagraph"/>
        <w:numPr>
          <w:ilvl w:val="0"/>
          <w:numId w:val="12"/>
        </w:numPr>
      </w:pPr>
      <w:r>
        <w:lastRenderedPageBreak/>
        <w:t>The system must retain a record of previous predictions and user feedback locally within the browser using local storage.</w:t>
      </w:r>
    </w:p>
    <w:p w14:paraId="68B7DCB3" w14:textId="5446AD44" w:rsidR="00077C1A" w:rsidRDefault="004C7692" w:rsidP="00077C1A">
      <w:pPr>
        <w:pStyle w:val="ListParagraph"/>
        <w:numPr>
          <w:ilvl w:val="0"/>
          <w:numId w:val="12"/>
        </w:numPr>
      </w:pPr>
      <w:r>
        <w:t>The system must allow users to revisit and interact with the previous predictions.</w:t>
      </w:r>
    </w:p>
    <w:p w14:paraId="197F0915" w14:textId="582126B8" w:rsidR="005677DB" w:rsidRDefault="005677DB" w:rsidP="005677DB">
      <w:pPr>
        <w:pStyle w:val="Heading3"/>
      </w:pPr>
      <w:r>
        <w:t>Non-Functional Requirements:</w:t>
      </w:r>
    </w:p>
    <w:p w14:paraId="40D5AA01" w14:textId="5155AB3B" w:rsidR="005677DB" w:rsidRDefault="005677DB" w:rsidP="005677DB">
      <w:pPr>
        <w:pStyle w:val="ListParagraph"/>
        <w:numPr>
          <w:ilvl w:val="0"/>
          <w:numId w:val="13"/>
        </w:numPr>
      </w:pPr>
      <w:r>
        <w:t>The system should provide predictions within a reasonable response time to improve user experience.</w:t>
      </w:r>
    </w:p>
    <w:p w14:paraId="5A4264CA" w14:textId="18184967" w:rsidR="005677DB" w:rsidRDefault="005677DB" w:rsidP="005677DB">
      <w:pPr>
        <w:pStyle w:val="ListParagraph"/>
        <w:numPr>
          <w:ilvl w:val="0"/>
          <w:numId w:val="13"/>
        </w:numPr>
      </w:pPr>
      <w:r>
        <w:t>The system should provide feedback to the user at all times</w:t>
      </w:r>
      <w:r w:rsidR="004032DA">
        <w:t>.</w:t>
      </w:r>
    </w:p>
    <w:p w14:paraId="71909C1D" w14:textId="043C1A94" w:rsidR="004032DA" w:rsidRDefault="004032DA" w:rsidP="005677DB">
      <w:pPr>
        <w:pStyle w:val="ListParagraph"/>
        <w:numPr>
          <w:ilvl w:val="0"/>
          <w:numId w:val="13"/>
        </w:numPr>
      </w:pPr>
      <w:r>
        <w:t>The system should be simple, intuitive and accessible to less tech-savvy users.</w:t>
      </w:r>
    </w:p>
    <w:p w14:paraId="35970222" w14:textId="31D20660" w:rsidR="004032DA" w:rsidRDefault="004032DA" w:rsidP="005677DB">
      <w:pPr>
        <w:pStyle w:val="ListParagraph"/>
        <w:numPr>
          <w:ilvl w:val="0"/>
          <w:numId w:val="13"/>
        </w:numPr>
      </w:pPr>
      <w:r>
        <w:t>The system should be modular, allowing components to be easily updated or replaced.</w:t>
      </w:r>
    </w:p>
    <w:p w14:paraId="233BB7D2" w14:textId="53585D79" w:rsidR="004032DA" w:rsidRDefault="002A7575" w:rsidP="005677DB">
      <w:pPr>
        <w:pStyle w:val="ListParagraph"/>
        <w:numPr>
          <w:ilvl w:val="0"/>
          <w:numId w:val="13"/>
        </w:numPr>
      </w:pPr>
      <w:r>
        <w:t>The system should be robust to different audio formats and quality.</w:t>
      </w:r>
    </w:p>
    <w:p w14:paraId="1DE3E15B" w14:textId="07A33B3F" w:rsidR="002A7575" w:rsidRDefault="002A7575" w:rsidP="005677DB">
      <w:pPr>
        <w:pStyle w:val="ListParagraph"/>
        <w:numPr>
          <w:ilvl w:val="0"/>
          <w:numId w:val="13"/>
        </w:numPr>
      </w:pPr>
      <w:r>
        <w:t xml:space="preserve">The system should </w:t>
      </w:r>
      <w:r w:rsidR="00701440">
        <w:t>operate within the limitations of the small and imperfect dataset.</w:t>
      </w:r>
    </w:p>
    <w:p w14:paraId="32EBDF62" w14:textId="0849BADD" w:rsidR="00701440" w:rsidRPr="005677DB" w:rsidRDefault="00701440" w:rsidP="005677DB">
      <w:pPr>
        <w:pStyle w:val="ListParagraph"/>
        <w:numPr>
          <w:ilvl w:val="0"/>
          <w:numId w:val="13"/>
        </w:numPr>
      </w:pPr>
      <w:r>
        <w:t>The system should ensure data privacy by storing user data locally instead of on a server.</w:t>
      </w:r>
    </w:p>
    <w:p w14:paraId="779C3AA9" w14:textId="77777777" w:rsidR="00077C1A" w:rsidRDefault="00077C1A" w:rsidP="00077C1A"/>
    <w:p w14:paraId="0726F026" w14:textId="1D4D8B01" w:rsidR="00E15BCE" w:rsidRDefault="00E15BCE" w:rsidP="00E15BCE">
      <w:pPr>
        <w:pStyle w:val="Heading3"/>
      </w:pPr>
      <w:r>
        <w:t>Architectural Design:</w:t>
      </w:r>
    </w:p>
    <w:p w14:paraId="2BE137F7" w14:textId="2BE2683A" w:rsidR="0020068C" w:rsidRDefault="00D17785" w:rsidP="00E15BCE">
      <w:r>
        <w:t>The system</w:t>
      </w:r>
      <w:r w:rsidR="00D6165F">
        <w:t>’s architecture is modular, as outlined in both section 3.3 and 3.4, separating the frontend, backend and machine learning components. This ensures a clear separation of concerns, so each individual component of the system can be tested, developed and modified independently.</w:t>
      </w:r>
    </w:p>
    <w:p w14:paraId="539559A8" w14:textId="68753639" w:rsidR="00D6165F" w:rsidRDefault="00D6165F" w:rsidP="00E15BCE">
      <w:r>
        <w:t xml:space="preserve">A key feature of the </w:t>
      </w:r>
      <w:r w:rsidR="00665197">
        <w:t xml:space="preserve">architecture is the use of a plugin-based model system within the backend, </w:t>
      </w:r>
      <w:r w:rsidR="00841693">
        <w:t>allowing each of the trained models to be able to be selected during runtime. This promotes the experimental nature of the system, while also allowing for extension of the system in the future.</w:t>
      </w:r>
    </w:p>
    <w:p w14:paraId="209260C4" w14:textId="4568EA8B" w:rsidR="00841693" w:rsidRDefault="00841693" w:rsidP="00E15BCE">
      <w:r>
        <w:t xml:space="preserve">The data management is designed to be </w:t>
      </w:r>
      <w:r w:rsidR="005C3AC1">
        <w:t>lightweight, avoiding the use of a database in favour of local storage, which reflects the prototype</w:t>
      </w:r>
      <w:r w:rsidR="002F6219">
        <w:t xml:space="preserve">-driven design, essential in such an experimental </w:t>
      </w:r>
      <w:r w:rsidR="00FB24BC">
        <w:t>project.</w:t>
      </w:r>
    </w:p>
    <w:p w14:paraId="7E51DE46" w14:textId="77777777" w:rsidR="00701440" w:rsidRPr="00077C1A" w:rsidRDefault="00701440" w:rsidP="00077C1A"/>
    <w:p w14:paraId="25A21D27" w14:textId="56CDABFB" w:rsidR="00673FD1" w:rsidRPr="00D43A7A" w:rsidRDefault="00673FD1" w:rsidP="00673FD1">
      <w:pPr>
        <w:pStyle w:val="Heading2"/>
      </w:pPr>
      <w:bookmarkStart w:id="33" w:name="_Toc212189670"/>
      <w:bookmarkStart w:id="34" w:name="_Toc221701255"/>
      <w:r>
        <w:t>3.</w:t>
      </w:r>
      <w:bookmarkEnd w:id="33"/>
      <w:bookmarkEnd w:id="34"/>
      <w:r w:rsidR="0016700C">
        <w:t>6</w:t>
      </w:r>
    </w:p>
    <w:p w14:paraId="57452FEB" w14:textId="440CF316" w:rsidR="00673FD1" w:rsidRDefault="0016700C" w:rsidP="0016700C">
      <w:r>
        <w:t>Th</w:t>
      </w:r>
      <w:r w:rsidR="00C51D96">
        <w:t xml:space="preserve">is chapter outlines the analysis and design </w:t>
      </w:r>
      <w:r w:rsidR="00256AAC">
        <w:t xml:space="preserve">research completed on the projects proposed system. </w:t>
      </w:r>
      <w:r w:rsidR="00DB4A7F">
        <w:t>It constantly refers back to the user experience of the sy</w:t>
      </w:r>
      <w:r w:rsidR="003C661C">
        <w:t xml:space="preserve">stem, </w:t>
      </w:r>
      <w:r w:rsidR="008C10A0">
        <w:t xml:space="preserve">while progressing through the requirements gathering and system analysis. The systems architecture was designed </w:t>
      </w:r>
      <w:r w:rsidR="004146B5">
        <w:t xml:space="preserve">regarding the functional needs of the system, while remaining within the </w:t>
      </w:r>
      <w:r w:rsidR="00D411FC">
        <w:t>practical</w:t>
      </w:r>
      <w:r w:rsidR="004146B5">
        <w:t xml:space="preserve"> constraints</w:t>
      </w:r>
      <w:r w:rsidR="003973F6">
        <w:t>, specifically relating to the dataset availability and therefore the models performance. A modular, plugin-based design was used to allow for flexibility and experimentation during development</w:t>
      </w:r>
      <w:r w:rsidR="00F540DF">
        <w:t xml:space="preserve">, while maintaining a clear separation of concerns between system components. The created specification lays the foundation for the </w:t>
      </w:r>
      <w:r w:rsidR="00E514C0">
        <w:t>implementation of the system created in the next chapters.</w:t>
      </w:r>
      <w:r w:rsidR="00673FD1">
        <w:br w:type="page"/>
      </w:r>
    </w:p>
    <w:p w14:paraId="144C208B" w14:textId="77777777" w:rsidR="009B697E" w:rsidRDefault="00673FD1" w:rsidP="009B697E">
      <w:pPr>
        <w:pStyle w:val="Heading1"/>
      </w:pPr>
      <w:bookmarkStart w:id="35" w:name="_Toc221701256"/>
      <w:r>
        <w:lastRenderedPageBreak/>
        <w:t>4.</w:t>
      </w:r>
      <w:r w:rsidR="009B697E">
        <w:t xml:space="preserve"> </w:t>
      </w:r>
      <w:r>
        <w:t xml:space="preserve">System / </w:t>
      </w:r>
      <w:r w:rsidR="009B697E">
        <w:t>Experiment</w:t>
      </w:r>
      <w:r>
        <w:t xml:space="preserve"> </w:t>
      </w:r>
      <w:r w:rsidR="009B697E">
        <w:t>Design</w:t>
      </w:r>
      <w:bookmarkEnd w:id="35"/>
      <w:r w:rsidR="009B697E">
        <w:t xml:space="preserve"> </w:t>
      </w:r>
    </w:p>
    <w:p w14:paraId="478923A0" w14:textId="77777777" w:rsidR="009B697E" w:rsidRPr="009B697E" w:rsidRDefault="009B697E" w:rsidP="009B697E"/>
    <w:p w14:paraId="732894A1" w14:textId="77777777" w:rsidR="007A7F1C" w:rsidRDefault="00673FD1" w:rsidP="007A7F1C">
      <w:pPr>
        <w:pStyle w:val="Heading2"/>
      </w:pPr>
      <w:bookmarkStart w:id="36" w:name="_Toc21975773"/>
      <w:bookmarkStart w:id="37" w:name="_Toc221701257"/>
      <w:r>
        <w:t>4.</w:t>
      </w:r>
      <w:r w:rsidR="007A7F1C">
        <w:t>1 Introduction</w:t>
      </w:r>
      <w:bookmarkEnd w:id="36"/>
      <w:bookmarkEnd w:id="37"/>
    </w:p>
    <w:p w14:paraId="76350A0F" w14:textId="77777777" w:rsidR="00587765" w:rsidRPr="00587765" w:rsidRDefault="00587765" w:rsidP="00587765">
      <w:pPr>
        <w:spacing w:after="0" w:line="240" w:lineRule="auto"/>
        <w:rPr>
          <w:rFonts w:eastAsia="Times New Roman" w:cstheme="minorHAnsi"/>
          <w:color w:val="0E0E0E"/>
          <w:lang w:eastAsia="en-GB"/>
        </w:rPr>
      </w:pPr>
      <w:r w:rsidRPr="00587765">
        <w:rPr>
          <w:rFonts w:eastAsia="Times New Roman" w:cstheme="minorHAnsi"/>
          <w:color w:val="0E0E0E"/>
          <w:highlight w:val="yellow"/>
          <w:lang w:eastAsia="en-GB"/>
        </w:rPr>
        <w:t>This chapter describes the design of both the system and the experimental framework used in this project. Building on the requirements identified in Chapter 3, the system was designed to support machine learning experimentation alongside a user-facing application. Particular emphasis is placed on the iterative development process, the design of the experimental pipeline, and the integration of machine learning models into a modular system. The chapter outlines the methodology used, the planning approach, and the key design decisions that influenced the final implementation.</w:t>
      </w:r>
    </w:p>
    <w:p w14:paraId="76DAC6B7" w14:textId="77777777" w:rsidR="007A7F1C" w:rsidRDefault="007A7F1C" w:rsidP="00D12E50"/>
    <w:p w14:paraId="75E16F7D" w14:textId="77777777" w:rsidR="00D12E50" w:rsidRPr="007B63DE" w:rsidRDefault="00D12E50" w:rsidP="007A7F1C"/>
    <w:p w14:paraId="42065FC7" w14:textId="77777777" w:rsidR="007A7F1C" w:rsidRDefault="00673FD1" w:rsidP="007A7F1C">
      <w:pPr>
        <w:pStyle w:val="Heading2"/>
      </w:pPr>
      <w:bookmarkStart w:id="38" w:name="_Toc21975774"/>
      <w:bookmarkStart w:id="39" w:name="_Toc221701258"/>
      <w:r>
        <w:t>4.</w:t>
      </w:r>
      <w:r w:rsidR="007A7F1C">
        <w:t>2. Software Methodology</w:t>
      </w:r>
      <w:bookmarkEnd w:id="38"/>
      <w:bookmarkEnd w:id="39"/>
    </w:p>
    <w:p w14:paraId="09953488" w14:textId="7DB678A7" w:rsidR="007A7F1C" w:rsidRDefault="00886B29" w:rsidP="007A7F1C">
      <w:r>
        <w:t>For this project a traditional Waterfall methodology</w:t>
      </w:r>
      <w:r w:rsidR="00B0388A">
        <w:t xml:space="preserve"> was </w:t>
      </w:r>
      <w:r w:rsidR="000C3D7E">
        <w:t xml:space="preserve">initially considered, but </w:t>
      </w:r>
      <w:r w:rsidR="003B4857">
        <w:t xml:space="preserve">as development began it was found to be </w:t>
      </w:r>
      <w:r w:rsidR="004A7181">
        <w:t xml:space="preserve">unsuitable due to its rigid, linear structure. The development </w:t>
      </w:r>
      <w:r w:rsidR="007A5F52">
        <w:t>required constant experimentation and continuous refinement</w:t>
      </w:r>
      <w:r w:rsidR="00F2513A">
        <w:t xml:space="preserve"> of the dataset,</w:t>
      </w:r>
      <w:r w:rsidR="00077C85">
        <w:t xml:space="preserve"> making a more flexible approach necessary,</w:t>
      </w:r>
    </w:p>
    <w:p w14:paraId="36CEB1C9" w14:textId="7894FA3D" w:rsidR="00077C85" w:rsidRDefault="00077C85" w:rsidP="007A7F1C">
      <w:r>
        <w:t>Instead a</w:t>
      </w:r>
      <w:r w:rsidR="00F2513A">
        <w:t xml:space="preserve">n </w:t>
      </w:r>
      <w:r w:rsidR="0095192B">
        <w:t xml:space="preserve">iterative </w:t>
      </w:r>
      <w:r w:rsidR="00CC2FBB">
        <w:t xml:space="preserve">development methodology was adopted. This approach allowed the system to evolve through continuous </w:t>
      </w:r>
      <w:r w:rsidR="009870BB">
        <w:t xml:space="preserve">short development cycles, each cycle improving </w:t>
      </w:r>
      <w:r w:rsidR="0085135E">
        <w:t>on the previous iteration</w:t>
      </w:r>
      <w:r w:rsidR="00614D4A">
        <w:t xml:space="preserve"> based on results on experiments and any identified issues.</w:t>
      </w:r>
    </w:p>
    <w:p w14:paraId="6930B4BD" w14:textId="1A4F2C7A" w:rsidR="00614D4A" w:rsidRDefault="000B1188" w:rsidP="007A7F1C">
      <w:r>
        <w:t xml:space="preserve">At the early stages of the project </w:t>
      </w:r>
      <w:r w:rsidR="00213241">
        <w:t>development</w:t>
      </w:r>
      <w:r w:rsidR="006413B5">
        <w:t xml:space="preserve"> the main </w:t>
      </w:r>
      <w:r w:rsidR="00390ABD">
        <w:t>objectives were to experimenting with using different machine learning models on small</w:t>
      </w:r>
      <w:r w:rsidR="006411B6">
        <w:t xml:space="preserve"> Hiberno-English speech datasets. As results were evaluated, the system was </w:t>
      </w:r>
      <w:r w:rsidR="00AF2743">
        <w:t>iteratively improved upon</w:t>
      </w:r>
      <w:r w:rsidR="00900FD7">
        <w:t xml:space="preserve"> </w:t>
      </w:r>
      <w:r w:rsidR="009A5D4F">
        <w:t xml:space="preserve">to stay on track with the projects evolving </w:t>
      </w:r>
      <w:r w:rsidR="00CB75AB">
        <w:t>goals.</w:t>
      </w:r>
    </w:p>
    <w:p w14:paraId="575B873B" w14:textId="77777777" w:rsidR="00474F2A" w:rsidRDefault="00474F2A" w:rsidP="00474F2A">
      <w:r>
        <w:t>Each development cycle consists of four short repeatable stages:</w:t>
      </w:r>
    </w:p>
    <w:p w14:paraId="6D5FBDD8" w14:textId="01D36881" w:rsidR="00474F2A" w:rsidRDefault="00474F2A" w:rsidP="00474F2A">
      <w:pPr>
        <w:pStyle w:val="ListParagraph"/>
        <w:numPr>
          <w:ilvl w:val="0"/>
          <w:numId w:val="14"/>
        </w:numPr>
        <w:spacing w:after="120" w:line="240" w:lineRule="auto"/>
      </w:pPr>
      <w:r>
        <w:t xml:space="preserve">Planning – </w:t>
      </w:r>
      <w:r w:rsidR="00CE5755">
        <w:t>Define a small set of achievable goals for the cycle.</w:t>
      </w:r>
      <w:r>
        <w:t xml:space="preserve"> </w:t>
      </w:r>
    </w:p>
    <w:p w14:paraId="0D02F864" w14:textId="652FF71D" w:rsidR="00474F2A" w:rsidRDefault="00474F2A" w:rsidP="00474F2A">
      <w:pPr>
        <w:pStyle w:val="ListParagraph"/>
        <w:numPr>
          <w:ilvl w:val="0"/>
          <w:numId w:val="14"/>
        </w:numPr>
        <w:spacing w:after="120" w:line="240" w:lineRule="auto"/>
      </w:pPr>
      <w:r>
        <w:t xml:space="preserve">Implementation – </w:t>
      </w:r>
      <w:r w:rsidR="00CE5755">
        <w:t>Develop or modify system components in order to achieve these goals.</w:t>
      </w:r>
    </w:p>
    <w:p w14:paraId="45FFBD9D" w14:textId="7DC9C223" w:rsidR="00474F2A" w:rsidRDefault="00474F2A" w:rsidP="00474F2A">
      <w:pPr>
        <w:pStyle w:val="ListParagraph"/>
        <w:numPr>
          <w:ilvl w:val="0"/>
          <w:numId w:val="14"/>
        </w:numPr>
        <w:spacing w:after="120" w:line="240" w:lineRule="auto"/>
      </w:pPr>
      <w:r>
        <w:t xml:space="preserve">Evaluation – </w:t>
      </w:r>
      <w:r w:rsidR="00D802FE">
        <w:t>Test all changes made and analyse the results.</w:t>
      </w:r>
    </w:p>
    <w:p w14:paraId="7F1A0D18" w14:textId="77777777" w:rsidR="00474F2A" w:rsidRDefault="00474F2A" w:rsidP="00474F2A">
      <w:pPr>
        <w:pStyle w:val="ListParagraph"/>
        <w:numPr>
          <w:ilvl w:val="0"/>
          <w:numId w:val="14"/>
        </w:numPr>
        <w:spacing w:after="120" w:line="240" w:lineRule="auto"/>
      </w:pPr>
      <w:r>
        <w:t>Revision – Refine any changes and fix any identified issues for next cycle.</w:t>
      </w:r>
    </w:p>
    <w:p w14:paraId="47A38B7B" w14:textId="218D3605" w:rsidR="002C4C28" w:rsidRDefault="00D802FE" w:rsidP="007A7F1C">
      <w:r>
        <w:t xml:space="preserve">GitHub was used as the projects version control software, allowing all changes to be tracked during development. This allowed for </w:t>
      </w:r>
      <w:r w:rsidR="006A0D5B">
        <w:t>reversion to earlier versions when needed and supported the iterative approach adopted.</w:t>
      </w:r>
    </w:p>
    <w:p w14:paraId="54C0EE44" w14:textId="19D1B796" w:rsidR="006A0D5B" w:rsidRDefault="006A0D5B" w:rsidP="007A7F1C">
      <w:r>
        <w:t>This methodology worked well within this project, allowing for continuous</w:t>
      </w:r>
      <w:r w:rsidR="00692D1A">
        <w:t xml:space="preserve"> constant</w:t>
      </w:r>
      <w:r>
        <w:t xml:space="preserve"> improvement </w:t>
      </w:r>
      <w:r w:rsidR="00692D1A">
        <w:t>of the system. It accommodated for the experimental nature of the machine learning pipeline and the constantly evolving dataset.</w:t>
      </w:r>
    </w:p>
    <w:p w14:paraId="3C0CF3B6" w14:textId="77777777" w:rsidR="00673FD1" w:rsidRDefault="00673FD1" w:rsidP="007A7F1C"/>
    <w:p w14:paraId="57EE70B2" w14:textId="77777777" w:rsidR="00673FD1" w:rsidRDefault="00673FD1" w:rsidP="00673FD1">
      <w:pPr>
        <w:pStyle w:val="Heading2"/>
      </w:pPr>
      <w:bookmarkStart w:id="40" w:name="_Toc221701259"/>
      <w:r>
        <w:t>4.3 Project Planning</w:t>
      </w:r>
      <w:bookmarkEnd w:id="40"/>
    </w:p>
    <w:p w14:paraId="52F460D2" w14:textId="38B1E2EA" w:rsidR="00673FD1" w:rsidRDefault="00295E14" w:rsidP="00673FD1">
      <w:r>
        <w:t xml:space="preserve">Due to the experimental nature of the project, a structured but flexible planning approach was </w:t>
      </w:r>
      <w:r w:rsidR="00A07C75">
        <w:t xml:space="preserve">used, which allowed for both defined milestones, but also allowed for the schedule to adapt to any findings made during experimentation. </w:t>
      </w:r>
    </w:p>
    <w:p w14:paraId="07099457" w14:textId="77777777" w:rsidR="00295E14" w:rsidRDefault="00295E14" w:rsidP="00673FD1"/>
    <w:p w14:paraId="04332DA3" w14:textId="77777777" w:rsidR="00673FD1" w:rsidRPr="00673FD1" w:rsidRDefault="00673FD1" w:rsidP="00673FD1">
      <w:pPr>
        <w:pStyle w:val="Heading3"/>
      </w:pPr>
      <w:bookmarkStart w:id="41" w:name="_Toc221701260"/>
      <w:r>
        <w:lastRenderedPageBreak/>
        <w:t>4.3.1 Project Schedule</w:t>
      </w:r>
      <w:bookmarkEnd w:id="41"/>
    </w:p>
    <w:p w14:paraId="3A6A756C" w14:textId="77777777" w:rsidR="00673FD1" w:rsidRDefault="00673FD1" w:rsidP="007A7F1C"/>
    <w:p w14:paraId="21277459" w14:textId="77777777" w:rsidR="00673FD1" w:rsidRDefault="00673FD1" w:rsidP="007A7F1C">
      <w:r>
        <w:t>Description and Gantt Chart</w:t>
      </w:r>
    </w:p>
    <w:p w14:paraId="01A73215" w14:textId="77777777" w:rsidR="00673FD1" w:rsidRDefault="00673FD1" w:rsidP="007A7F1C"/>
    <w:p w14:paraId="06390881" w14:textId="77777777" w:rsidR="007A7F1C" w:rsidRDefault="00673FD1" w:rsidP="007A7F1C">
      <w:pPr>
        <w:pStyle w:val="Heading2"/>
      </w:pPr>
      <w:bookmarkStart w:id="42" w:name="_Toc21975775"/>
      <w:bookmarkStart w:id="43" w:name="_Toc221701261"/>
      <w:r>
        <w:t>4.5</w:t>
      </w:r>
      <w:r w:rsidR="007A7F1C">
        <w:t>. Overview of System</w:t>
      </w:r>
      <w:bookmarkEnd w:id="42"/>
      <w:bookmarkEnd w:id="43"/>
    </w:p>
    <w:p w14:paraId="5507EB2B" w14:textId="2BD135BB" w:rsidR="007A7F1C" w:rsidRDefault="00A22F6A" w:rsidP="007A7F1C">
      <w:r>
        <w:t xml:space="preserve">The system was designed to be able to support both machine learning experimentation, as well as deployment </w:t>
      </w:r>
      <w:r w:rsidR="006F408D">
        <w:t xml:space="preserve">of a web application. </w:t>
      </w:r>
      <w:r w:rsidR="00821AF3">
        <w:t>This led to the design centring a</w:t>
      </w:r>
      <w:r w:rsidR="00DF2C69">
        <w:t xml:space="preserve">round building a functional experimental pipeline that processes the audio data, evaluates model performance and </w:t>
      </w:r>
      <w:proofErr w:type="spellStart"/>
      <w:r w:rsidR="00DF2C69">
        <w:t>intergrates</w:t>
      </w:r>
      <w:proofErr w:type="spellEnd"/>
      <w:r w:rsidR="00DF2C69">
        <w:t xml:space="preserve"> the best models into the web-application. </w:t>
      </w:r>
    </w:p>
    <w:p w14:paraId="705E9F27" w14:textId="77777777" w:rsidR="00DF2C69" w:rsidRDefault="00DF2C69" w:rsidP="007A7F1C"/>
    <w:p w14:paraId="6F89CD1B" w14:textId="38D2606A" w:rsidR="00DF2C69" w:rsidRDefault="00DF2C69" w:rsidP="00DF2C69">
      <w:pPr>
        <w:pStyle w:val="Heading3"/>
      </w:pPr>
      <w:r>
        <w:t>Experimental Data Pipeline</w:t>
      </w:r>
    </w:p>
    <w:p w14:paraId="3197376C" w14:textId="0C5DCD7D" w:rsidR="003475A8" w:rsidRDefault="00146BCA" w:rsidP="003475A8">
      <w:r>
        <w:t xml:space="preserve">The largest part of the project, the experimental pipeline was continuously developed throughout the development process, </w:t>
      </w:r>
      <w:r w:rsidR="002E5530">
        <w:t xml:space="preserve">evolving iteratively through continuous changes and </w:t>
      </w:r>
      <w:proofErr w:type="spellStart"/>
      <w:r w:rsidR="002E5530">
        <w:t>improvments</w:t>
      </w:r>
      <w:proofErr w:type="spellEnd"/>
      <w:r w:rsidR="002E5530">
        <w:t xml:space="preserve">. The main dataset used was </w:t>
      </w:r>
      <w:r w:rsidR="003475A8">
        <w:t xml:space="preserve">for the Irish accent classification. This consisted of two custom-built datasets: one made up of Dáil </w:t>
      </w:r>
      <w:r w:rsidR="003475A8" w:rsidRPr="003475A8">
        <w:t>É</w:t>
      </w:r>
      <w:r w:rsidR="003475A8">
        <w:t xml:space="preserve">ireann recordings, and the other constructed from Northern Ireland </w:t>
      </w:r>
      <w:r w:rsidR="00685EFB">
        <w:t xml:space="preserve">political speech clips, all data collected from the internet. </w:t>
      </w:r>
    </w:p>
    <w:p w14:paraId="0A6B0FF1" w14:textId="004B09BC" w:rsidR="00D8203F" w:rsidRDefault="00D8203F" w:rsidP="003475A8">
      <w:r>
        <w:t xml:space="preserve">Due to the limited availability of geographically </w:t>
      </w:r>
      <w:r w:rsidR="006B57B0">
        <w:t>labelled</w:t>
      </w:r>
      <w:r>
        <w:t xml:space="preserve"> speech data, </w:t>
      </w:r>
      <w:r w:rsidR="006B57B0">
        <w:t xml:space="preserve">a large chunk of the project was dedicated to creating and preparing </w:t>
      </w:r>
      <w:r w:rsidR="00400847">
        <w:t xml:space="preserve">the datasets. Audio samples were gathered from </w:t>
      </w:r>
      <w:proofErr w:type="spellStart"/>
      <w:r w:rsidR="00400847">
        <w:t>publicaly</w:t>
      </w:r>
      <w:proofErr w:type="spellEnd"/>
      <w:r w:rsidR="00400847">
        <w:t xml:space="preserve"> available recordings</w:t>
      </w:r>
      <w:r w:rsidR="00CB6D6E">
        <w:t>, which were then segmented into usable clips, and then manually validated to ensure</w:t>
      </w:r>
      <w:r w:rsidR="006A1E45">
        <w:t xml:space="preserve"> quality and speaker clarity. This process included ensuring the speakers were isolated, any overlapping speech was removed and </w:t>
      </w:r>
      <w:r w:rsidR="003E1188">
        <w:t xml:space="preserve">removing unusable segments from the dataset. </w:t>
      </w:r>
    </w:p>
    <w:p w14:paraId="454A1A1A" w14:textId="7EF342E0" w:rsidR="00682171" w:rsidRDefault="003E1188" w:rsidP="003475A8">
      <w:r>
        <w:t>After this, all audio data was standardised</w:t>
      </w:r>
      <w:r w:rsidR="007E2298">
        <w:t xml:space="preserve"> before analysis could begin. The standardisation was to convert all audio to mono format, to resample it to 16kHz and to segment clips into 10 seconds </w:t>
      </w:r>
      <w:r w:rsidR="00E11A88">
        <w:t xml:space="preserve">segments. Then the loudness was normalised to reduce the variation between the recordings. Clips that didn’t </w:t>
      </w:r>
      <w:r w:rsidR="0062246B">
        <w:t xml:space="preserve">meet the </w:t>
      </w:r>
      <w:r w:rsidR="00682171">
        <w:t>standard were cut from the dataset, but a record of them was kept.</w:t>
      </w:r>
    </w:p>
    <w:p w14:paraId="2364DEA8" w14:textId="77777777" w:rsidR="00251AB6" w:rsidRDefault="00682171" w:rsidP="003475A8">
      <w:r>
        <w:t xml:space="preserve">The creation of valid metadata played an important </w:t>
      </w:r>
      <w:r w:rsidR="00FB3B38">
        <w:t xml:space="preserve">role in the pipeline, and the necessary </w:t>
      </w:r>
      <w:r w:rsidR="009C7DFE">
        <w:t xml:space="preserve">data columns continuously changed throughout the project. </w:t>
      </w:r>
      <w:r w:rsidR="008078FE">
        <w:t xml:space="preserve">The initial metadata </w:t>
      </w:r>
      <w:r w:rsidR="008A5477">
        <w:t xml:space="preserve">included attributes such as speaker identity, </w:t>
      </w:r>
      <w:r w:rsidR="00A066C1">
        <w:t xml:space="preserve">their political party, the constituency they represented, </w:t>
      </w:r>
      <w:r w:rsidR="00565926">
        <w:t xml:space="preserve">and their place of origin, including </w:t>
      </w:r>
      <w:r w:rsidR="00B25E2A">
        <w:t xml:space="preserve">town name and coordinates. </w:t>
      </w:r>
      <w:r w:rsidR="00876C0A">
        <w:t xml:space="preserve">However due to poor performance at such a fine geographic level, </w:t>
      </w:r>
      <w:r w:rsidR="00EF6F52">
        <w:t xml:space="preserve">the classification task was made to be more coarse and </w:t>
      </w:r>
      <w:r w:rsidR="00E648DD">
        <w:t>the project evolved to</w:t>
      </w:r>
      <w:r w:rsidR="00EF6F52">
        <w:t xml:space="preserve"> provincial classification.</w:t>
      </w:r>
      <w:r w:rsidR="0039108C">
        <w:t xml:space="preserve"> </w:t>
      </w:r>
      <w:r w:rsidR="00E648DD">
        <w:t xml:space="preserve">This decision helped to mitigate the effect of having a small dataset, improving model performance and ensured a more balanced class representation (before cities like Dublin dominated). </w:t>
      </w:r>
    </w:p>
    <w:p w14:paraId="7340B087" w14:textId="15491271" w:rsidR="0010727D" w:rsidRDefault="00251AB6" w:rsidP="003475A8">
      <w:r>
        <w:t xml:space="preserve">To compliment this, a larger dataset based on </w:t>
      </w:r>
      <w:r w:rsidR="0010727D">
        <w:t>Mozilla’s</w:t>
      </w:r>
      <w:r>
        <w:t xml:space="preserve"> Common Voice was used to compare experiment results. This dataset included 40,000 English-language samples</w:t>
      </w:r>
      <w:r w:rsidR="004A7EF6">
        <w:t>, across multiple accent groups (Brit</w:t>
      </w:r>
      <w:r w:rsidR="0019467A">
        <w:t>ain</w:t>
      </w:r>
      <w:r w:rsidR="004A7EF6">
        <w:t xml:space="preserve">, Northern </w:t>
      </w:r>
      <w:r w:rsidR="0019467A">
        <w:t>Ireland</w:t>
      </w:r>
      <w:r w:rsidR="004A7EF6">
        <w:t xml:space="preserve">, </w:t>
      </w:r>
      <w:r w:rsidR="0019467A">
        <w:t>Ireland</w:t>
      </w:r>
      <w:r w:rsidR="004A7EF6">
        <w:t>,</w:t>
      </w:r>
      <w:r w:rsidR="0019467A">
        <w:t xml:space="preserve"> North American, Oceanian), </w:t>
      </w:r>
      <w:r w:rsidR="00F71F46" w:rsidRPr="0010727D">
        <w:rPr>
          <w:highlight w:val="yellow"/>
        </w:rPr>
        <w:t xml:space="preserve">which allowed for the evaluation of the models performances on a much coarser </w:t>
      </w:r>
      <w:r w:rsidR="0010727D" w:rsidRPr="0010727D">
        <w:rPr>
          <w:highlight w:val="yellow"/>
        </w:rPr>
        <w:t>regional accent.</w:t>
      </w:r>
      <w:r w:rsidR="008E3467">
        <w:t xml:space="preserve"> These trained models surprisingly did worse </w:t>
      </w:r>
      <w:r w:rsidR="00416983">
        <w:t xml:space="preserve">throughout classification experiments, and therefore were not included in the final deployed system, but they were essential in </w:t>
      </w:r>
      <w:r w:rsidR="00146B86">
        <w:t>developing an understand on the difficulty of fine-grained accent classification within Ireland.</w:t>
      </w:r>
    </w:p>
    <w:p w14:paraId="73DBAAAF" w14:textId="6EEE8F8D" w:rsidR="0010727D" w:rsidRDefault="00146B86" w:rsidP="003475A8">
      <w:r>
        <w:t xml:space="preserve">The </w:t>
      </w:r>
      <w:r w:rsidR="00FA0CBD">
        <w:t xml:space="preserve">final experiment pipeline combined both the Dáil dataset and the Northern Ireland dataset, </w:t>
      </w:r>
      <w:r w:rsidR="00A5451A">
        <w:t xml:space="preserve">using speaker aware grouping to prevent data leakage between the training and testing. After all </w:t>
      </w:r>
      <w:r w:rsidR="00A5451A">
        <w:lastRenderedPageBreak/>
        <w:t>experimentation, the final key metadata attributes were: file path, speaker name, dataset source (Dáil or Northern Ireland dataset), regional label.</w:t>
      </w:r>
    </w:p>
    <w:p w14:paraId="03597C44" w14:textId="77777777" w:rsidR="00B83016" w:rsidRPr="003475A8" w:rsidRDefault="00B83016" w:rsidP="00B83016">
      <w:r>
        <w:t>(SHOULD I INCLUDE IMAGEs OF METADATA?)</w:t>
      </w:r>
    </w:p>
    <w:p w14:paraId="4ECA8191" w14:textId="77777777" w:rsidR="006B007E" w:rsidRDefault="006B007E" w:rsidP="003475A8"/>
    <w:p w14:paraId="36A81DD5" w14:textId="452E3FC2" w:rsidR="006B007E" w:rsidRDefault="006B007E" w:rsidP="006B007E">
      <w:pPr>
        <w:pStyle w:val="Heading3"/>
      </w:pPr>
      <w:r>
        <w:t>Feature Extraction Approaches</w:t>
      </w:r>
    </w:p>
    <w:p w14:paraId="7CF9A996" w14:textId="63713A90" w:rsidR="00C51FA7" w:rsidRDefault="000C6EB5" w:rsidP="00C51FA7">
      <w:r>
        <w:t>In the development of the system, two different feature extraction approaches were explored: a traditional MFCC-based approach and a deep learning</w:t>
      </w:r>
      <w:r w:rsidRPr="007A33ED">
        <w:rPr>
          <w:highlight w:val="yellow"/>
        </w:rPr>
        <w:t xml:space="preserve">(or </w:t>
      </w:r>
      <w:r w:rsidR="007A33ED" w:rsidRPr="007A33ED">
        <w:rPr>
          <w:highlight w:val="yellow"/>
        </w:rPr>
        <w:t xml:space="preserve">representation approach? </w:t>
      </w:r>
      <w:proofErr w:type="spellStart"/>
      <w:r w:rsidR="007A33ED" w:rsidRPr="007A33ED">
        <w:rPr>
          <w:highlight w:val="yellow"/>
        </w:rPr>
        <w:t>Whats</w:t>
      </w:r>
      <w:proofErr w:type="spellEnd"/>
      <w:r w:rsidR="007A33ED" w:rsidRPr="007A33ED">
        <w:rPr>
          <w:highlight w:val="yellow"/>
        </w:rPr>
        <w:t xml:space="preserve"> that mean?)</w:t>
      </w:r>
      <w:r>
        <w:t xml:space="preserve"> approach using a </w:t>
      </w:r>
      <w:r w:rsidR="00A30249">
        <w:t>pre-trained wav2vec 2.0.</w:t>
      </w:r>
    </w:p>
    <w:p w14:paraId="49DAA215" w14:textId="3D3DDC79" w:rsidR="00E17687" w:rsidRDefault="006E6A44" w:rsidP="00C51FA7">
      <w:r>
        <w:t xml:space="preserve">The MFCC-based approach involved extracting Mel-Frequency Cepstral </w:t>
      </w:r>
      <w:proofErr w:type="spellStart"/>
      <w:r>
        <w:t>Coefficents</w:t>
      </w:r>
      <w:proofErr w:type="spellEnd"/>
      <w:r>
        <w:t xml:space="preserve"> (MFCCs) from each audio sample, </w:t>
      </w:r>
      <w:r w:rsidRPr="00830CE5">
        <w:rPr>
          <w:highlight w:val="yellow"/>
        </w:rPr>
        <w:t xml:space="preserve">which converts the raw audio into </w:t>
      </w:r>
      <w:r w:rsidR="00830CE5" w:rsidRPr="00830CE5">
        <w:rPr>
          <w:highlight w:val="yellow"/>
        </w:rPr>
        <w:t>a time series of numerical features, creating the audio signal.</w:t>
      </w:r>
      <w:r w:rsidR="00830CE5">
        <w:t xml:space="preserve"> </w:t>
      </w:r>
      <w:r w:rsidR="00250A3C">
        <w:t xml:space="preserve">These features were then summarised using stat measures and became a fixed-length vector which was suitable </w:t>
      </w:r>
      <w:r w:rsidR="00E17687">
        <w:t xml:space="preserve">to be used as input for a classical machine learning model. This approach had difficulties in capturing the differences within accents, especially due to the limited size and imperfect nature of the dataset. </w:t>
      </w:r>
      <w:r w:rsidR="007D5D6D">
        <w:t xml:space="preserve">The results showed this, with performance across more fine-grained classification tasks being very limited. </w:t>
      </w:r>
    </w:p>
    <w:p w14:paraId="27709C25" w14:textId="2F089265" w:rsidR="006B007E" w:rsidRDefault="007D5D6D" w:rsidP="006B007E">
      <w:r>
        <w:t xml:space="preserve">To handle these issues, a wav2vec embeddings-based approach was </w:t>
      </w:r>
      <w:r w:rsidR="00FB28DA">
        <w:t xml:space="preserve">implemented. This pipeline took each audio sample </w:t>
      </w:r>
      <w:r w:rsidR="00C3622D">
        <w:t xml:space="preserve">and passed it through a pre-trained wav2vec model, which generated high-level feature representations. These embeddings were then </w:t>
      </w:r>
      <w:r w:rsidR="000F1A5E">
        <w:t xml:space="preserve">aggregated into fixed-length vectors which could be used as input to classification </w:t>
      </w:r>
      <w:proofErr w:type="spellStart"/>
      <w:r w:rsidR="000F1A5E">
        <w:t>models.This</w:t>
      </w:r>
      <w:proofErr w:type="spellEnd"/>
      <w:r w:rsidR="000F1A5E">
        <w:t xml:space="preserve"> was much more effective as it was able to pick up on more complex patterns within the speech</w:t>
      </w:r>
      <w:r w:rsidR="00B83016">
        <w:t>, which resulted in much more accurate and consistently better performance across the tasks.</w:t>
      </w:r>
    </w:p>
    <w:p w14:paraId="47C8C8A7" w14:textId="77777777" w:rsidR="00B83016" w:rsidRDefault="00B83016" w:rsidP="006B007E"/>
    <w:p w14:paraId="66A0BE35" w14:textId="12D24EE7" w:rsidR="00B83016" w:rsidRPr="006B007E" w:rsidRDefault="009538A3" w:rsidP="009538A3">
      <w:pPr>
        <w:pStyle w:val="Heading3"/>
      </w:pPr>
      <w:r>
        <w:t>Model Evaluation</w:t>
      </w:r>
    </w:p>
    <w:p w14:paraId="25E45996" w14:textId="77777777" w:rsidR="0014715B" w:rsidRDefault="009538A3" w:rsidP="003475A8">
      <w:r>
        <w:t>The models performance was evaluated using a range</w:t>
      </w:r>
      <w:r w:rsidR="00DE69AE">
        <w:t xml:space="preserve"> </w:t>
      </w:r>
      <w:r w:rsidR="00C56F64">
        <w:t xml:space="preserve">of classification metrics, </w:t>
      </w:r>
      <w:r w:rsidR="00601EBD">
        <w:t>with results being recorded in summary datasets containing: task name, model name</w:t>
      </w:r>
      <w:r w:rsidR="00C82F6B">
        <w:t xml:space="preserve">, number of samples total, </w:t>
      </w:r>
      <w:r w:rsidR="006F5B76">
        <w:t>the class distribution and</w:t>
      </w:r>
      <w:r w:rsidR="00DF49FD">
        <w:t xml:space="preserve"> </w:t>
      </w:r>
      <w:r w:rsidR="006F5B76">
        <w:t>the model type. The primary evaluation metrics were accuracy, balanced accuracy</w:t>
      </w:r>
      <w:r w:rsidR="0014715B">
        <w:t xml:space="preserve"> and the macro-average F1 score. The most important evaluation metric was the balanced accuracy due to the imbalance of samples within the dataset. The balanced accuracy ensured that the performance wasn’t weighted towards the more represented classes. </w:t>
      </w:r>
    </w:p>
    <w:p w14:paraId="47542419" w14:textId="0C9E68C7" w:rsidR="00682171" w:rsidRDefault="0014715B" w:rsidP="003475A8">
      <w:r>
        <w:t>All experiment results were aggregated and stored in summary CSV files</w:t>
      </w:r>
      <w:r w:rsidR="006C38CF">
        <w:t>, which were then used to compare performances across different models and different classification tasks</w:t>
      </w:r>
      <w:r w:rsidR="00BF1326">
        <w:t>, by representing the results as charts created in Excel</w:t>
      </w:r>
      <w:r w:rsidR="00AF3401">
        <w:t xml:space="preserve">. These charts allowed for clear comparisons between the two feature selection approaches and </w:t>
      </w:r>
      <w:r w:rsidR="001D4A79">
        <w:t>model selection.</w:t>
      </w:r>
      <w:r w:rsidR="001D4A79">
        <w:br/>
      </w:r>
    </w:p>
    <w:p w14:paraId="3F7EEDD7" w14:textId="784376F9" w:rsidR="001D4A79" w:rsidRPr="003475A8" w:rsidRDefault="00B73761" w:rsidP="00B73761">
      <w:pPr>
        <w:pStyle w:val="Heading3"/>
      </w:pPr>
      <w:r>
        <w:t>Model Selection and System Integration</w:t>
      </w:r>
    </w:p>
    <w:p w14:paraId="468B537D" w14:textId="44DAF1A7" w:rsidR="00DF2C69" w:rsidRDefault="00B73761" w:rsidP="00DF2C69">
      <w:r>
        <w:t xml:space="preserve">Using the results of the experiments, the most effective model and feature extraction method </w:t>
      </w:r>
      <w:r w:rsidR="00E275D0">
        <w:t xml:space="preserve">for each task were selected and then integrated into the final system. </w:t>
      </w:r>
      <w:r w:rsidR="00AE512B">
        <w:t xml:space="preserve">Rather than having a single mode, </w:t>
      </w:r>
      <w:r w:rsidR="00B60E6B">
        <w:t>the</w:t>
      </w:r>
      <w:r w:rsidR="00AE512B">
        <w:t xml:space="preserve"> system was developed so multiple classification tasks </w:t>
      </w:r>
      <w:r w:rsidR="00B60E6B">
        <w:t>could be</w:t>
      </w:r>
      <w:r w:rsidR="00AE512B">
        <w:t xml:space="preserve"> supported</w:t>
      </w:r>
      <w:r w:rsidR="00B60E6B">
        <w:t>, each with their own best-suited model.</w:t>
      </w:r>
    </w:p>
    <w:p w14:paraId="48936A34" w14:textId="0BA8F15B" w:rsidR="00B60E6B" w:rsidRPr="00DF2C69" w:rsidRDefault="00B60E6B" w:rsidP="00DF2C69">
      <w:r>
        <w:t>To do this a modular plugin-based architecture was developed and implemented</w:t>
      </w:r>
      <w:r w:rsidR="007A1FEB">
        <w:t xml:space="preserve"> in the backend, so that each trained model became a plugin, allowing it to dynamically selected during runtime</w:t>
      </w:r>
      <w:r w:rsidR="000147BE">
        <w:t xml:space="preserve">. The frontend has a model </w:t>
      </w:r>
      <w:r w:rsidR="000E3FC1">
        <w:t>selector</w:t>
      </w:r>
      <w:r w:rsidR="000147BE">
        <w:t xml:space="preserve"> dropdown, enabling users to select </w:t>
      </w:r>
      <w:r w:rsidR="004276DC">
        <w:t xml:space="preserve">whichever available model they </w:t>
      </w:r>
      <w:r w:rsidR="004276DC">
        <w:lastRenderedPageBreak/>
        <w:t xml:space="preserve">wish to use, </w:t>
      </w:r>
      <w:r w:rsidR="000E3FC1">
        <w:t>and the selected model identifier will be passed to the backend during the prediction requests.</w:t>
      </w:r>
    </w:p>
    <w:p w14:paraId="4A553AA7" w14:textId="77777777" w:rsidR="003F4082" w:rsidRDefault="003F4082" w:rsidP="007A7F1C"/>
    <w:p w14:paraId="42282DEA" w14:textId="77777777" w:rsidR="007A7F1C" w:rsidRDefault="007A7F1C" w:rsidP="007A7F1C">
      <w:r w:rsidRPr="0035508B">
        <w:rPr>
          <w:highlight w:val="yellow"/>
        </w:rPr>
        <w:t>Include a diagram</w:t>
      </w:r>
      <w:r w:rsidR="00673FD1" w:rsidRPr="0035508B">
        <w:rPr>
          <w:highlight w:val="yellow"/>
        </w:rPr>
        <w:t>, Physical Architecture (Infrastructure) diagram</w:t>
      </w:r>
      <w:r w:rsidR="00673FD1">
        <w:t xml:space="preserve"> </w:t>
      </w:r>
    </w:p>
    <w:p w14:paraId="1A763577" w14:textId="77777777" w:rsidR="007541C8" w:rsidRDefault="007541C8" w:rsidP="007541C8"/>
    <w:p w14:paraId="43EDC656" w14:textId="77777777" w:rsidR="00673FD1" w:rsidRDefault="00673FD1" w:rsidP="00673FD1">
      <w:pPr>
        <w:pStyle w:val="Heading3"/>
      </w:pPr>
      <w:bookmarkStart w:id="44" w:name="_Toc221701262"/>
      <w:r>
        <w:t>4.5.1 Fulfilment of System Requirements</w:t>
      </w:r>
      <w:bookmarkEnd w:id="44"/>
    </w:p>
    <w:p w14:paraId="2077F2DD" w14:textId="04FD71C0" w:rsidR="00673FD1" w:rsidRDefault="00410990" w:rsidP="007541C8">
      <w:r>
        <w:t xml:space="preserve">In this chapter the system has been shown to </w:t>
      </w:r>
      <w:r w:rsidR="00845972">
        <w:t xml:space="preserve">fulfil the functional and non-functional requirements </w:t>
      </w:r>
      <w:r w:rsidR="0035508B">
        <w:t xml:space="preserve">which were identified in </w:t>
      </w:r>
      <w:r w:rsidR="005A39F9">
        <w:t>S</w:t>
      </w:r>
      <w:r w:rsidR="0035508B">
        <w:t xml:space="preserve">ection 3.5. </w:t>
      </w:r>
      <w:r w:rsidR="00ED13D0">
        <w:t>T</w:t>
      </w:r>
      <w:r w:rsidR="0035508B">
        <w:t>he logical architecture of the system</w:t>
      </w:r>
      <w:r w:rsidR="00E275BA">
        <w:t xml:space="preserve">, as described in </w:t>
      </w:r>
      <w:r w:rsidR="005A39F9">
        <w:t>S</w:t>
      </w:r>
      <w:r w:rsidR="00E275BA">
        <w:t>ection 3.4, serves as the guide for this implementation.</w:t>
      </w:r>
    </w:p>
    <w:p w14:paraId="5301044C" w14:textId="179A72B3" w:rsidR="00E275BA" w:rsidRDefault="002A57F0" w:rsidP="007541C8">
      <w:r>
        <w:t xml:space="preserve">From a functional perspective, the system </w:t>
      </w:r>
      <w:r w:rsidR="008D3C6B">
        <w:t>has been successful at enabling users to submit speech audio data</w:t>
      </w:r>
      <w:r w:rsidR="00946B5E">
        <w:t>, either through an existing audio file or through recording in browser,</w:t>
      </w:r>
      <w:r w:rsidR="008D3C6B">
        <w:t xml:space="preserve"> through a web-application</w:t>
      </w:r>
      <w:r w:rsidR="00946B5E">
        <w:t xml:space="preserve">. </w:t>
      </w:r>
      <w:r w:rsidR="005A39F9">
        <w:t xml:space="preserve">As described in the logical architecture, Section 3.4, </w:t>
      </w:r>
      <w:r w:rsidR="005A39F9" w:rsidRPr="00DE32AA">
        <w:rPr>
          <w:highlight w:val="yellow"/>
        </w:rPr>
        <w:t>th</w:t>
      </w:r>
      <w:r w:rsidR="007C081C" w:rsidRPr="00DE32AA">
        <w:rPr>
          <w:highlight w:val="yellow"/>
        </w:rPr>
        <w:t xml:space="preserve">is input is processed through the backend and then passed to the user’s selected model pipeline, </w:t>
      </w:r>
      <w:r w:rsidR="00DE32AA" w:rsidRPr="00DE32AA">
        <w:rPr>
          <w:highlight w:val="yellow"/>
        </w:rPr>
        <w:t>which fulfils the requirement of the audio processing and classification that was stated.</w:t>
      </w:r>
      <w:r w:rsidR="00DE32AA">
        <w:t xml:space="preserve"> </w:t>
      </w:r>
    </w:p>
    <w:p w14:paraId="2771866E" w14:textId="6BD922C0" w:rsidR="00713426" w:rsidRDefault="00DE32AA" w:rsidP="007541C8">
      <w:r>
        <w:t xml:space="preserve">The requirement of modularity and </w:t>
      </w:r>
      <w:r w:rsidR="00632571">
        <w:t xml:space="preserve">to be able to support multiple classification tasks is fulfilled through the </w:t>
      </w:r>
      <w:r w:rsidR="007A096F">
        <w:t>plugin-based architecture</w:t>
      </w:r>
      <w:r w:rsidR="00607636">
        <w:t xml:space="preserve"> </w:t>
      </w:r>
      <w:r w:rsidR="003232E2">
        <w:t>that’s in the backend. This allows for different models and classification tasks to be dynamically selected at runtime</w:t>
      </w:r>
      <w:r w:rsidR="00C73286">
        <w:t>, which is important and inherent to the systems experimental design and enabl</w:t>
      </w:r>
      <w:r w:rsidR="004B4CC6">
        <w:t>es the deployment of the best models.</w:t>
      </w:r>
    </w:p>
    <w:p w14:paraId="05ECA87F" w14:textId="5758C45E" w:rsidR="004B4CC6" w:rsidRDefault="004B4CC6" w:rsidP="007541C8">
      <w:r>
        <w:t>The requirement of transforming the raw audio to meaningful predictions is fulfilled</w:t>
      </w:r>
      <w:r w:rsidR="00004B5A">
        <w:t xml:space="preserve">. Within the pipeline, the audio samples are </w:t>
      </w:r>
      <w:r w:rsidR="00EC54ED">
        <w:t xml:space="preserve">processed, then converted into numerical representations using MFCC or wav2vec, and then classified to </w:t>
      </w:r>
      <w:r w:rsidR="00997899">
        <w:t>get a predicted label and the probabilities.</w:t>
      </w:r>
    </w:p>
    <w:p w14:paraId="4C3799F4" w14:textId="5612E551" w:rsidR="00997899" w:rsidRDefault="00997899" w:rsidP="007541C8">
      <w:r>
        <w:t>Regarding the requirement for a clear presentation of the results, the frontend displays prediction outputs in an easily interpretable format</w:t>
      </w:r>
      <w:r w:rsidR="00B91D0B">
        <w:t>, showing the predicted label</w:t>
      </w:r>
      <w:r w:rsidR="00470E8C">
        <w:t xml:space="preserve"> and</w:t>
      </w:r>
      <w:r w:rsidR="00B91D0B">
        <w:t xml:space="preserve"> the confidence probabilities</w:t>
      </w:r>
      <w:r w:rsidR="00470E8C">
        <w:t xml:space="preserve">. The results are also visualised geographically, by highlighting the prediction region on a map of Ireland. </w:t>
      </w:r>
    </w:p>
    <w:p w14:paraId="0F966ABA" w14:textId="6949A7C9" w:rsidR="00470E8C" w:rsidRDefault="0091738C" w:rsidP="007541C8">
      <w:r>
        <w:t>The requirement for a data persistence is fulfilled though the use of the browsers local storage.</w:t>
      </w:r>
      <w:r w:rsidR="00C92283">
        <w:t xml:space="preserve"> </w:t>
      </w:r>
      <w:r w:rsidR="001725F0">
        <w:t xml:space="preserve">All previous predictions and the user feedback is stored locally and can be retrieved through the </w:t>
      </w:r>
      <w:r w:rsidR="00AB0A67">
        <w:t xml:space="preserve">interface, allowing users to </w:t>
      </w:r>
      <w:r w:rsidR="00810B7A">
        <w:t>revisit and view their previous results</w:t>
      </w:r>
      <w:r w:rsidR="00B81104">
        <w:t xml:space="preserve"> without a traditional database needed.</w:t>
      </w:r>
    </w:p>
    <w:p w14:paraId="00A76A5B" w14:textId="02B0D48D" w:rsidR="00B81104" w:rsidRDefault="006A67B6" w:rsidP="007541C8">
      <w:r>
        <w:t>Regarding non-functional requirements, the system has been designed to fulfil the previously stated requirements. Its modular structure supports maintainability and allows for future extension to the system</w:t>
      </w:r>
      <w:r w:rsidR="00FD3E79">
        <w:t xml:space="preserve">. The iterative design methodology chosen allows the system to evolve in response to the datasets limitations, and all of the model performance issues encountered. </w:t>
      </w:r>
      <w:r w:rsidR="004B18C6">
        <w:t xml:space="preserve">Also, storing user data locally supports user privacy by avoiding unnecessary storage of user data on a remote server. </w:t>
      </w:r>
    </w:p>
    <w:p w14:paraId="4678FDB0" w14:textId="1E42BD24" w:rsidR="004B18C6" w:rsidRDefault="004B18C6" w:rsidP="007541C8">
      <w:r>
        <w:t>Overall, the system shows a clear alignment between the requirements that were outline in Chapter 3 and the final developed system</w:t>
      </w:r>
      <w:r w:rsidR="00DB2ADF">
        <w:t xml:space="preserve">. </w:t>
      </w:r>
    </w:p>
    <w:p w14:paraId="76F4E6AE" w14:textId="77777777" w:rsidR="00DE32AA" w:rsidRPr="007B63DE" w:rsidRDefault="00DE32AA" w:rsidP="007541C8"/>
    <w:p w14:paraId="34ACDAC8" w14:textId="77777777" w:rsidR="007541C8" w:rsidRDefault="00673FD1" w:rsidP="007541C8">
      <w:pPr>
        <w:pStyle w:val="Heading2"/>
      </w:pPr>
      <w:bookmarkStart w:id="45" w:name="_Toc221701263"/>
      <w:r>
        <w:t>4.</w:t>
      </w:r>
      <w:r w:rsidR="007541C8">
        <w:t>X. O</w:t>
      </w:r>
      <w:r>
        <w:t>t</w:t>
      </w:r>
      <w:r w:rsidR="007541C8">
        <w:t>her Sections</w:t>
      </w:r>
      <w:r>
        <w:t xml:space="preserve"> as needed</w:t>
      </w:r>
      <w:bookmarkEnd w:id="45"/>
    </w:p>
    <w:p w14:paraId="665203F8" w14:textId="77777777" w:rsidR="007541C8" w:rsidRDefault="007541C8" w:rsidP="007541C8"/>
    <w:p w14:paraId="736F2EB6" w14:textId="77777777" w:rsidR="007541C8" w:rsidRDefault="007541C8" w:rsidP="007541C8">
      <w:r>
        <w:t>Include a diagram</w:t>
      </w:r>
    </w:p>
    <w:p w14:paraId="0B5FF25C" w14:textId="77777777" w:rsidR="007A7F1C" w:rsidRPr="007B63DE" w:rsidRDefault="007A7F1C" w:rsidP="007A7F1C"/>
    <w:p w14:paraId="7AE158A8" w14:textId="77777777" w:rsidR="007A7F1C" w:rsidRDefault="00673FD1" w:rsidP="007A7F1C">
      <w:pPr>
        <w:pStyle w:val="Heading2"/>
      </w:pPr>
      <w:bookmarkStart w:id="46" w:name="_Toc21975779"/>
      <w:bookmarkStart w:id="47" w:name="_Toc221701264"/>
      <w:r>
        <w:t>4.</w:t>
      </w:r>
      <w:r w:rsidR="007541C8">
        <w:t>X</w:t>
      </w:r>
      <w:r w:rsidR="007A7F1C">
        <w:t>. Conclusions</w:t>
      </w:r>
      <w:bookmarkEnd w:id="46"/>
      <w:bookmarkEnd w:id="47"/>
    </w:p>
    <w:p w14:paraId="32132FCD" w14:textId="77777777" w:rsidR="009B697E" w:rsidRDefault="009B697E" w:rsidP="009B697E"/>
    <w:p w14:paraId="251D8E3C"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79E66790" w14:textId="77777777" w:rsidR="009B697E" w:rsidRDefault="00673FD1" w:rsidP="009B697E">
      <w:pPr>
        <w:pStyle w:val="Heading1"/>
      </w:pPr>
      <w:r>
        <w:lastRenderedPageBreak/>
        <w:t>5.</w:t>
      </w:r>
      <w:r w:rsidR="009B697E">
        <w:t xml:space="preserve"> </w:t>
      </w:r>
      <w:bookmarkStart w:id="48" w:name="_Toc221701265"/>
      <w:r>
        <w:t xml:space="preserve">System / Experiment </w:t>
      </w:r>
      <w:r w:rsidR="009B697E">
        <w:t>De</w:t>
      </w:r>
      <w:r w:rsidR="007F3450">
        <w:t>velopment</w:t>
      </w:r>
      <w:bookmarkEnd w:id="48"/>
    </w:p>
    <w:p w14:paraId="1720025D" w14:textId="77777777" w:rsidR="009B697E" w:rsidRDefault="009B697E" w:rsidP="009B697E"/>
    <w:p w14:paraId="420777C9" w14:textId="77777777" w:rsidR="009B697E" w:rsidRDefault="00673FD1" w:rsidP="009B697E">
      <w:pPr>
        <w:pStyle w:val="Heading2"/>
      </w:pPr>
      <w:bookmarkStart w:id="49" w:name="_Toc221701266"/>
      <w:r>
        <w:t>5.</w:t>
      </w:r>
      <w:r w:rsidR="009B697E">
        <w:t>1. Introduction</w:t>
      </w:r>
      <w:bookmarkEnd w:id="49"/>
    </w:p>
    <w:p w14:paraId="338B373B" w14:textId="73DEFB8F" w:rsidR="007B63DE" w:rsidRDefault="00137EEE" w:rsidP="007B63DE">
      <w:r>
        <w:t xml:space="preserve">This chapter </w:t>
      </w:r>
      <w:r w:rsidR="00CA0708">
        <w:t>focuses on the development of both the experimental pipeline, and the system tha</w:t>
      </w:r>
      <w:r w:rsidR="0000781A">
        <w:t xml:space="preserve">t the experiment results ended up creating. </w:t>
      </w:r>
      <w:r w:rsidR="009D6208">
        <w:t xml:space="preserve">Using the decisions that were decided on in Chapter 4, the development process focused on converting the </w:t>
      </w:r>
      <w:r w:rsidR="00770291">
        <w:t>planned</w:t>
      </w:r>
      <w:r w:rsidR="009D6208">
        <w:t xml:space="preserve"> system architecture into a working system, while constantly refining the machine learning pipeline through iterative experimentation. </w:t>
      </w:r>
      <w:r w:rsidR="0015761E">
        <w:t xml:space="preserve">The project did not develop linearly, </w:t>
      </w:r>
      <w:r w:rsidR="00897FBF">
        <w:t xml:space="preserve">instead it </w:t>
      </w:r>
      <w:r w:rsidR="00571276">
        <w:t xml:space="preserve">was a more stage orientated progression. Initially the project began with </w:t>
      </w:r>
      <w:r w:rsidR="00941809">
        <w:t xml:space="preserve">early experimentation using a small pre-made Dáil dataset </w:t>
      </w:r>
      <w:r w:rsidR="005E66B4">
        <w:t xml:space="preserve">using Jupyter notebooks. These notebooks showered how the basic </w:t>
      </w:r>
      <w:r w:rsidR="00867E42">
        <w:t xml:space="preserve">features, such as feature extraction and machine learning models were functioning in isolation. As the project progressed, </w:t>
      </w:r>
      <w:r w:rsidR="00B659ED">
        <w:t xml:space="preserve">the data expanded with it. The experimentation continued with Jupyter notebooks </w:t>
      </w:r>
      <w:r w:rsidR="00770291">
        <w:t>initially, but</w:t>
      </w:r>
      <w:r w:rsidR="00573DDD">
        <w:t xml:space="preserve"> with the amount of models that needed to be tested it grew unmanageable. </w:t>
      </w:r>
      <w:r w:rsidR="00823B1D">
        <w:t xml:space="preserve">A more structured pipeline was introduced using Python scripts. This allowed for the automation of many experiments in one batch, </w:t>
      </w:r>
      <w:r w:rsidR="00D6040C">
        <w:t>making the pipeline much more scalable and repeatable.</w:t>
      </w:r>
    </w:p>
    <w:p w14:paraId="6EC3EFF0" w14:textId="5A9CD46E" w:rsidR="00D6040C" w:rsidRDefault="00D6040C" w:rsidP="007B63DE">
      <w:r>
        <w:t xml:space="preserve">Following the results of these experiments, </w:t>
      </w:r>
      <w:r w:rsidR="00837FE7">
        <w:t xml:space="preserve">the system was extended into a full application, where the best performing models (as shown within the experiment results) </w:t>
      </w:r>
      <w:r w:rsidR="002B446D">
        <w:t xml:space="preserve">were integrated into a backend service and exposed through a web-application. This required the implementation of API endpoints, the mechanism to handle the machine learning model selection </w:t>
      </w:r>
      <w:proofErr w:type="spellStart"/>
      <w:r w:rsidR="002B446D">
        <w:t>an</w:t>
      </w:r>
      <w:proofErr w:type="spellEnd"/>
      <w:r w:rsidR="002B446D">
        <w:t xml:space="preserve"> the frontend logic. </w:t>
      </w:r>
    </w:p>
    <w:p w14:paraId="6B11C861" w14:textId="4008827A" w:rsidR="002B446D" w:rsidRDefault="002B446D" w:rsidP="007B63DE">
      <w:r>
        <w:t>This chapter</w:t>
      </w:r>
      <w:r w:rsidR="00CB6639">
        <w:t xml:space="preserve"> outlines how the experimental pipeline was implemented, the development of the system’s components </w:t>
      </w:r>
      <w:r w:rsidR="00AD52B3">
        <w:t xml:space="preserve">and the key technical </w:t>
      </w:r>
      <w:r w:rsidR="005A2DD8">
        <w:t>decisions</w:t>
      </w:r>
      <w:r w:rsidR="00AD52B3">
        <w:t xml:space="preserve"> that were made during the development. </w:t>
      </w:r>
      <w:r w:rsidR="005A2DD8">
        <w:t xml:space="preserve">A main focus will be highlighting the iteratively improving machine </w:t>
      </w:r>
      <w:r w:rsidR="00104EE2">
        <w:t>learning</w:t>
      </w:r>
      <w:r w:rsidR="005A2DD8">
        <w:t xml:space="preserve"> approach, with the transition from the MFCC-based feature extraction to wav2vec-based embeddings, as well as the development of a modular plugin-based architecture for the models integration.</w:t>
      </w:r>
    </w:p>
    <w:p w14:paraId="1BB5534E" w14:textId="77777777" w:rsidR="00CA2E96" w:rsidRDefault="00CA2E96" w:rsidP="007B63DE"/>
    <w:p w14:paraId="591B98BC" w14:textId="3D0ABB57" w:rsidR="00084584" w:rsidRDefault="00084584" w:rsidP="00084584">
      <w:pPr>
        <w:pStyle w:val="Heading2"/>
      </w:pPr>
      <w:r>
        <w:t xml:space="preserve">5.2. </w:t>
      </w:r>
      <w:r w:rsidR="0080420E">
        <w:t>Experimental Pipeline Development</w:t>
      </w:r>
    </w:p>
    <w:p w14:paraId="3A5644D7" w14:textId="7D557C71" w:rsidR="00BB075B" w:rsidRDefault="00646A56" w:rsidP="00360B34">
      <w:pPr>
        <w:pStyle w:val="Heading3"/>
      </w:pPr>
      <w:r>
        <w:t>5.2.1 Dataset Creation and Collection</w:t>
      </w:r>
    </w:p>
    <w:p w14:paraId="708D8D99" w14:textId="54E7E97D" w:rsidR="00646A56" w:rsidRDefault="00D36164" w:rsidP="00646A56">
      <w:r>
        <w:t xml:space="preserve">Collecting and creating a suitable dataset for Hiberno-English accent classification was a major </w:t>
      </w:r>
      <w:r w:rsidR="00021577">
        <w:t xml:space="preserve">part of this project. </w:t>
      </w:r>
      <w:r w:rsidR="00CF5F0A">
        <w:t xml:space="preserve">Unlike other machine learning tasks I investigated, there are extremely few </w:t>
      </w:r>
      <w:r w:rsidR="009E5507">
        <w:t>publicly</w:t>
      </w:r>
      <w:r w:rsidR="00CA0BA7">
        <w:t xml:space="preserve"> available datasets of</w:t>
      </w:r>
      <w:r w:rsidR="009E5507">
        <w:t xml:space="preserve"> geographically labelled</w:t>
      </w:r>
      <w:r w:rsidR="00CA0BA7">
        <w:t xml:space="preserve"> Irish speech data</w:t>
      </w:r>
      <w:r w:rsidR="009E5507">
        <w:t xml:space="preserve">. As a result a significant amount of </w:t>
      </w:r>
      <w:r w:rsidR="00804925">
        <w:t xml:space="preserve">development time was dedicated to the collection and creation of a custom dataset from </w:t>
      </w:r>
      <w:r w:rsidR="00F42A35">
        <w:t>publicly</w:t>
      </w:r>
      <w:r w:rsidR="00804925">
        <w:t xml:space="preserve"> available sources that would suffice the information need of the project. </w:t>
      </w:r>
    </w:p>
    <w:p w14:paraId="3CE6A8E3" w14:textId="2623FAB1" w:rsidR="008F3DD9" w:rsidRDefault="008F3DD9" w:rsidP="00646A56">
      <w:r>
        <w:t xml:space="preserve">The primary dataset used for Hiberno-English accent classification was a </w:t>
      </w:r>
      <w:r w:rsidR="00305D50">
        <w:t xml:space="preserve">amalgamation of two </w:t>
      </w:r>
      <w:r>
        <w:t xml:space="preserve"> </w:t>
      </w:r>
      <w:r w:rsidR="00305D50">
        <w:t xml:space="preserve">separate custom datasets: </w:t>
      </w:r>
      <w:r w:rsidR="00AC0836">
        <w:t xml:space="preserve">one that consisted of Dáil </w:t>
      </w:r>
      <w:r w:rsidR="00AC0836" w:rsidRPr="00AC0836">
        <w:t>Éireann</w:t>
      </w:r>
      <w:r w:rsidR="00AC0836">
        <w:t xml:space="preserve"> and Oireachtas </w:t>
      </w:r>
      <w:r w:rsidR="00F4504A">
        <w:t xml:space="preserve">recordings, and a dataset which was constructed from Northern Irish political speech. Both of the datasets were created manually </w:t>
      </w:r>
      <w:r w:rsidR="0026637E">
        <w:t>using media sources available to the publi</w:t>
      </w:r>
      <w:r w:rsidR="00D033C1">
        <w:t xml:space="preserve">c. </w:t>
      </w:r>
      <w:r w:rsidR="00F42A35">
        <w:t>Initially</w:t>
      </w:r>
      <w:r w:rsidR="00725222">
        <w:t xml:space="preserve"> the project began with a </w:t>
      </w:r>
      <w:r w:rsidR="0045417A">
        <w:t>pre-existing Dáil dataset of 195 Hiberno-English speech samples</w:t>
      </w:r>
      <w:r w:rsidR="00C818F6">
        <w:t xml:space="preserve"> that were geographically labelled</w:t>
      </w:r>
      <w:r w:rsidR="0045417A">
        <w:t xml:space="preserve">. This was used for early </w:t>
      </w:r>
      <w:r w:rsidR="00C818F6">
        <w:t>experimentation and as a proof of concept</w:t>
      </w:r>
      <w:r w:rsidR="00756581">
        <w:t>. As it showed promise initially,</w:t>
      </w:r>
      <w:r w:rsidR="006B498C">
        <w:t xml:space="preserve"> it inspired</w:t>
      </w:r>
      <w:r w:rsidR="00756581">
        <w:t xml:space="preserve"> the use of Irish political speech to </w:t>
      </w:r>
      <w:r w:rsidR="006B498C">
        <w:t xml:space="preserve">find geographically labelled media. </w:t>
      </w:r>
      <w:r w:rsidR="0069561A">
        <w:t>However, it was not expanded into the final custom dataset</w:t>
      </w:r>
      <w:r w:rsidR="00592995">
        <w:t xml:space="preserve">. The self-made dataset was created by sourcing Dáil and Oireachtas speech, isolating individual speakers, and segmenting </w:t>
      </w:r>
      <w:r w:rsidR="004D6E83">
        <w:t>usable clips manually. This custom dataset</w:t>
      </w:r>
      <w:r w:rsidR="00162E0C">
        <w:t xml:space="preserve"> also led to custom accompanying metadata being developed</w:t>
      </w:r>
      <w:r w:rsidR="005B2025">
        <w:t xml:space="preserve">, with a structure specific for the dataset, and based on requirements that emerged throughout the evolution of this project. </w:t>
      </w:r>
    </w:p>
    <w:p w14:paraId="45D9143D" w14:textId="2DC5883E" w:rsidR="00B61834" w:rsidRDefault="00B61834" w:rsidP="00646A56">
      <w:r>
        <w:lastRenderedPageBreak/>
        <w:t xml:space="preserve">The custom Dáil(is it okay to say </w:t>
      </w:r>
      <w:proofErr w:type="spellStart"/>
      <w:r>
        <w:t>dail</w:t>
      </w:r>
      <w:proofErr w:type="spellEnd"/>
      <w:r>
        <w:t xml:space="preserve">? It had the Oireachtas too, as a minor amount of senators) dataset contained 1,282 audio samples, each which required </w:t>
      </w:r>
      <w:r w:rsidR="007130CC">
        <w:t xml:space="preserve">resource-consuming manual processing. All recordings were sourced from publicly available Irish political </w:t>
      </w:r>
      <w:r w:rsidR="00A43B56">
        <w:t xml:space="preserve">videos, </w:t>
      </w:r>
      <w:r w:rsidR="005401E0">
        <w:t xml:space="preserve"> which were then reviewed to isolate </w:t>
      </w:r>
      <w:r w:rsidR="00A43B56">
        <w:t xml:space="preserve">all </w:t>
      </w:r>
      <w:r w:rsidR="005401E0">
        <w:t xml:space="preserve">valid individual </w:t>
      </w:r>
      <w:r w:rsidR="00A43B56">
        <w:t xml:space="preserve">speakers </w:t>
      </w:r>
      <w:r w:rsidR="00BC1F24">
        <w:t xml:space="preserve">and extract valid </w:t>
      </w:r>
      <w:r w:rsidR="00A65EBB">
        <w:t xml:space="preserve">speaking intervals. This involved listening to all clips, </w:t>
      </w:r>
      <w:r w:rsidR="00C34E66">
        <w:t>noting all valid interval times and the later segmenting them times.</w:t>
      </w:r>
      <w:r w:rsidR="00A96C48">
        <w:t xml:space="preserve"> After this a secondary review was conducted and any clips found to be insufficient quality were excluded. </w:t>
      </w:r>
    </w:p>
    <w:p w14:paraId="71B3761D" w14:textId="35305D28" w:rsidR="00626273" w:rsidRDefault="00626273" w:rsidP="00646A56">
      <w:r>
        <w:t xml:space="preserve">As the Dáil </w:t>
      </w:r>
      <w:r w:rsidR="00F42A35" w:rsidRPr="00AC0836">
        <w:t>Éireann</w:t>
      </w:r>
      <w:r w:rsidR="00F42A35">
        <w:t xml:space="preserve"> does not yet include Northern Ireland, </w:t>
      </w:r>
      <w:r w:rsidR="007749AA">
        <w:t xml:space="preserve">a secondary custom dataset was developed to address the lack of representation of the </w:t>
      </w:r>
      <w:r w:rsidR="00E36B30">
        <w:t xml:space="preserve">Northern Irish accents. This dataset consisted of 392 clips, which required a much more </w:t>
      </w:r>
      <w:r w:rsidR="00556FD1">
        <w:t>manual</w:t>
      </w:r>
      <w:r w:rsidR="00E36B30">
        <w:t xml:space="preserve"> and time consuming approach, as these exists no centralised </w:t>
      </w:r>
      <w:r w:rsidR="00556FD1">
        <w:t xml:space="preserve">source of Northern Irish political speech, and the </w:t>
      </w:r>
      <w:r w:rsidR="005714BC">
        <w:t xml:space="preserve">boycotting of parliament from certain political parties. </w:t>
      </w:r>
      <w:r w:rsidR="000D65CE">
        <w:t xml:space="preserve">This increased the difficulty of sourcing </w:t>
      </w:r>
      <w:r w:rsidR="00663CB0">
        <w:t>valid audio, and each speaker had to be individually se</w:t>
      </w:r>
      <w:r w:rsidR="003C17E9">
        <w:t xml:space="preserve">arched for existing samples, </w:t>
      </w:r>
      <w:r w:rsidR="007137CC">
        <w:t xml:space="preserve">from existing interviews, speeches, and other media appearances. This clips had to be then reviewed manually to isolate the speakers which was much more difficult due to the </w:t>
      </w:r>
      <w:r w:rsidR="002E2389">
        <w:t>sample quality reduction, then valid audio intervals were noted, these were then extracted into segments, which had to be reviewed to ensure clean high quality audio</w:t>
      </w:r>
      <w:r w:rsidR="00684CBC">
        <w:t xml:space="preserve">. </w:t>
      </w:r>
    </w:p>
    <w:p w14:paraId="176EEDA5" w14:textId="6481B9AB" w:rsidR="00684CBC" w:rsidRDefault="00684CBC" w:rsidP="00646A56">
      <w:r>
        <w:t>For both datasets, the segments were trimmed to 10 seconds long</w:t>
      </w:r>
      <w:r w:rsidR="00E3466F">
        <w:t xml:space="preserve"> to become more suitable for machine learning analysis. These datasets were then combined </w:t>
      </w:r>
      <w:r w:rsidR="008648B3">
        <w:t>to create the primary</w:t>
      </w:r>
      <w:r w:rsidR="00CC0932">
        <w:t xml:space="preserve"> Hiberno-English lab</w:t>
      </w:r>
      <w:r w:rsidR="00CF2654">
        <w:t xml:space="preserve">elled </w:t>
      </w:r>
      <w:r w:rsidR="00CC0932">
        <w:t>speech dataset.</w:t>
      </w:r>
    </w:p>
    <w:p w14:paraId="7C899359" w14:textId="5B593C15" w:rsidR="00A96C48" w:rsidRDefault="005555D1" w:rsidP="00646A56">
      <w:r>
        <w:t xml:space="preserve">To complement </w:t>
      </w:r>
      <w:r w:rsidR="001108F7">
        <w:t>the</w:t>
      </w:r>
      <w:r>
        <w:t xml:space="preserve"> experiments conducted with the custom built Irish dataset,</w:t>
      </w:r>
      <w:r w:rsidR="001108F7">
        <w:t xml:space="preserve"> a larger external dataset was sourced </w:t>
      </w:r>
      <w:r w:rsidR="0054337B">
        <w:t>from Mozilla’s Common Voice English dataset. This data set was used for comparison, and consisted of 40,000  English language speech samples</w:t>
      </w:r>
      <w:r w:rsidR="00117847">
        <w:t xml:space="preserve"> from different accent groups</w:t>
      </w:r>
      <w:r w:rsidR="0054337B">
        <w:t xml:space="preserve">, split evenly between </w:t>
      </w:r>
      <w:r w:rsidR="00117847">
        <w:t xml:space="preserve">British, North American, Oceanian, and Irish speakers. </w:t>
      </w:r>
      <w:r w:rsidR="00281BA5">
        <w:t xml:space="preserve">The Irish group set was later split into </w:t>
      </w:r>
      <w:r w:rsidR="000541D5">
        <w:t>samples from Northern Ireland (</w:t>
      </w:r>
      <w:r w:rsidR="00D96824">
        <w:t>3,500 samples)</w:t>
      </w:r>
      <w:r w:rsidR="000541D5">
        <w:t xml:space="preserve"> and samples from the Republic of Ireland</w:t>
      </w:r>
      <w:r w:rsidR="00D96824">
        <w:t xml:space="preserve"> (6,500 samples).</w:t>
      </w:r>
      <w:r w:rsidR="000D0CB5">
        <w:t xml:space="preserve"> This dataset allowed for experimentation of broader, less finely-grained accent classification tasks, but it</w:t>
      </w:r>
      <w:r w:rsidR="00AD324C">
        <w:t xml:space="preserve"> showed reduced performance </w:t>
      </w:r>
      <w:r w:rsidR="00F2307E">
        <w:t xml:space="preserve">and was therefore excluded from the final deployed system. </w:t>
      </w:r>
    </w:p>
    <w:p w14:paraId="2E91C75A" w14:textId="53A15636" w:rsidR="00F2307E" w:rsidRDefault="00F2307E" w:rsidP="00646A56">
      <w:r>
        <w:t xml:space="preserve">The dataset creation process was one of the most time consuming parts of the project, but it was essential to </w:t>
      </w:r>
      <w:r w:rsidR="006442F7">
        <w:t>the development and evaluation of the machine learning models chosen for accent classification within Ireland, especially while dealing with such reduced datasets.</w:t>
      </w:r>
      <w:r>
        <w:t xml:space="preserve"> </w:t>
      </w:r>
    </w:p>
    <w:p w14:paraId="26495867" w14:textId="77777777" w:rsidR="0080420E" w:rsidRDefault="0080420E" w:rsidP="0080420E"/>
    <w:p w14:paraId="51853B49" w14:textId="232796C0" w:rsidR="006D613A" w:rsidRDefault="006D613A" w:rsidP="006D613A">
      <w:pPr>
        <w:pStyle w:val="Heading3"/>
      </w:pPr>
      <w:r>
        <w:t>5.2.2 Audio</w:t>
      </w:r>
      <w:r w:rsidR="006C4DB9">
        <w:t xml:space="preserve"> Preprocessing and Standardisation</w:t>
      </w:r>
    </w:p>
    <w:p w14:paraId="624AB712" w14:textId="715D86B4" w:rsidR="006C4DB9" w:rsidRDefault="006C4DB9" w:rsidP="006C4DB9">
      <w:r>
        <w:t>Following the dataset creation, all audio samples collected had to be standardised</w:t>
      </w:r>
      <w:r w:rsidR="00CB1DA8">
        <w:t xml:space="preserve"> </w:t>
      </w:r>
      <w:r w:rsidR="00D845EA">
        <w:t xml:space="preserve">to ensure </w:t>
      </w:r>
      <w:r w:rsidR="002C7C31">
        <w:t>audio sample</w:t>
      </w:r>
      <w:r w:rsidR="00D845EA">
        <w:t xml:space="preserve"> consistency </w:t>
      </w:r>
      <w:r w:rsidR="00F55900">
        <w:t>throughout the dataset</w:t>
      </w:r>
      <w:r w:rsidR="00D46466">
        <w:t xml:space="preserve"> to make them suitable for machine learning tasks. Due to the variation of the data collected, there was a large spread in</w:t>
      </w:r>
      <w:r w:rsidR="002C7C31">
        <w:t xml:space="preserve"> audio sample format, length and quality. </w:t>
      </w:r>
      <w:r w:rsidR="001D27C5">
        <w:t xml:space="preserve">To ensure this consistency a preprocessing pipeline was created and implemented to normalise all audio </w:t>
      </w:r>
      <w:r w:rsidR="00412920">
        <w:t>before feature extraction and model training.</w:t>
      </w:r>
    </w:p>
    <w:p w14:paraId="6BBF94A5" w14:textId="153C8CB0" w:rsidR="00412920" w:rsidRDefault="00412920" w:rsidP="006C4DB9">
      <w:r>
        <w:t>The first step in the process was to convert all audio in the same format</w:t>
      </w:r>
      <w:r w:rsidR="00A53968">
        <w:t xml:space="preserve">; mono and a frequency of 16 kHz. </w:t>
      </w:r>
      <w:r w:rsidR="00F677B1">
        <w:t xml:space="preserve">This is a requirement for both MFCC feature extraction and </w:t>
      </w:r>
      <w:r w:rsidR="00201DA1">
        <w:t>wav2vec-based embedding approaches. The audio samples were then segmented into a fixed length of 10 seconds</w:t>
      </w:r>
      <w:r w:rsidR="00042569">
        <w:t>. Any clips longer were trimmed and any clips</w:t>
      </w:r>
      <w:r w:rsidR="00F84368">
        <w:t xml:space="preserve"> shorter were excluded from the dataset. </w:t>
      </w:r>
      <w:r w:rsidR="00A6675E">
        <w:t>These decisions ensured consistency in the training data</w:t>
      </w:r>
      <w:r w:rsidR="008E68D7">
        <w:t xml:space="preserve">, allowing for feature extraction form the speech data. </w:t>
      </w:r>
    </w:p>
    <w:p w14:paraId="201F5004" w14:textId="3EDE5CD1" w:rsidR="00101A2A" w:rsidRDefault="00101A2A" w:rsidP="006C4DB9">
      <w:r>
        <w:lastRenderedPageBreak/>
        <w:t>Then all samples were manually validated, ensuring each sample contained clear speech from a single speaker with minimal background noise</w:t>
      </w:r>
      <w:r w:rsidR="006423A4">
        <w:t>, all clips that had any issues were excluded from the dataset. While time intensive this step was essential to maintaining data quality</w:t>
      </w:r>
      <w:r w:rsidR="00C54954">
        <w:t xml:space="preserve"> due to the variation of sources used.</w:t>
      </w:r>
    </w:p>
    <w:p w14:paraId="348FBB10" w14:textId="596BC9F7" w:rsidR="00C54954" w:rsidRDefault="00C54954" w:rsidP="006C4DB9">
      <w:r>
        <w:t>After this, all data</w:t>
      </w:r>
      <w:r w:rsidR="003243C0">
        <w:t xml:space="preserve"> was consistent structurally and in quality</w:t>
      </w:r>
      <w:r>
        <w:t xml:space="preserve"> </w:t>
      </w:r>
      <w:r w:rsidR="003243C0">
        <w:t>and therefore r</w:t>
      </w:r>
      <w:r>
        <w:t>eady to be</w:t>
      </w:r>
      <w:r w:rsidR="003243C0">
        <w:t xml:space="preserve"> </w:t>
      </w:r>
      <w:r w:rsidR="002C1B42">
        <w:t xml:space="preserve">for the feature extraction stage. These constraints ensured the differences within the audio was as isolated as possible to the accent signal itself, and not </w:t>
      </w:r>
      <w:r w:rsidR="00D11A62">
        <w:t>other factors.</w:t>
      </w:r>
      <w:r>
        <w:t xml:space="preserve"> </w:t>
      </w:r>
    </w:p>
    <w:p w14:paraId="5F4EADD2" w14:textId="77777777" w:rsidR="005E5F53" w:rsidRPr="006C4DB9" w:rsidRDefault="005E5F53" w:rsidP="006C4DB9"/>
    <w:p w14:paraId="61212AD9" w14:textId="4277BA79" w:rsidR="006D613A" w:rsidRDefault="00930AE3" w:rsidP="00930AE3">
      <w:pPr>
        <w:pStyle w:val="Heading3"/>
      </w:pPr>
      <w:r>
        <w:t>5.2.3 Metadata Construction and Evolution</w:t>
      </w:r>
    </w:p>
    <w:p w14:paraId="69CAD3BA" w14:textId="0D51FCB9" w:rsidR="00930AE3" w:rsidRDefault="00930AE3" w:rsidP="00930AE3">
      <w:r>
        <w:t>The development of the metadata was a</w:t>
      </w:r>
      <w:r w:rsidR="00ED2CA4">
        <w:t xml:space="preserve">s essential to the project as the collection and curation of the dataset itself to the experimental pipeline. </w:t>
      </w:r>
      <w:r w:rsidR="00CE2F44">
        <w:t xml:space="preserve">Due to the extremely limited availability of labelled Irish speech data, a custom </w:t>
      </w:r>
      <w:r w:rsidR="00E84DF5">
        <w:t>metadata schema had to be designed, implemented and iteratively refined throughout the project.</w:t>
      </w:r>
    </w:p>
    <w:p w14:paraId="4AACFB98" w14:textId="58B12448" w:rsidR="00A2407A" w:rsidRDefault="00E84DF5" w:rsidP="00930AE3">
      <w:r>
        <w:t>The metadata</w:t>
      </w:r>
      <w:r w:rsidR="00450048">
        <w:t xml:space="preserve"> for the Dáil dataset was initially</w:t>
      </w:r>
      <w:r w:rsidR="0098224E">
        <w:t xml:space="preserve"> highly detailed, including columns such as speaker, most recent political party, constituency, native city, native county as well as </w:t>
      </w:r>
      <w:r w:rsidR="000F6BBA">
        <w:t xml:space="preserve">the speakers geographic coordinates of both the native city and native province. </w:t>
      </w:r>
      <w:r w:rsidR="00A1265F">
        <w:t xml:space="preserve">Additionally, attributes representing the segment file were created such as start and end times of clip (in </w:t>
      </w:r>
      <w:proofErr w:type="spellStart"/>
      <w:r w:rsidR="00A1265F">
        <w:t>contect</w:t>
      </w:r>
      <w:proofErr w:type="spellEnd"/>
      <w:r w:rsidR="00A1265F">
        <w:t xml:space="preserve"> of entire video), </w:t>
      </w:r>
      <w:r w:rsidR="003D7D28">
        <w:t xml:space="preserve">the segment ID (some videos produced multiple segments), </w:t>
      </w:r>
      <w:r w:rsidR="00FF6ADA">
        <w:t>the clip name and unique identified code as well as the system’s file-path of the clip.</w:t>
      </w:r>
      <w:r w:rsidR="003423CC">
        <w:t xml:space="preserve"> The created metadata table was highly detailed, containing a large amount of attributes per row</w:t>
      </w:r>
      <w:r w:rsidR="004E5771">
        <w:t>.</w:t>
      </w:r>
      <w:r w:rsidR="00A34778">
        <w:t xml:space="preserve"> This level of detail, although slow to gather, was useful during early </w:t>
      </w:r>
      <w:r w:rsidR="00EC7DC6">
        <w:t>exploration, particularly while the idea of fine grained geographic classification was being explored</w:t>
      </w:r>
      <w:r w:rsidR="00F339F0">
        <w:t xml:space="preserve"> (e.g. predicting exact coordinates of speaker origin). However this </w:t>
      </w:r>
      <w:r w:rsidR="003B38AB">
        <w:t>became unfeasible as experimentation progressed due to the limited availability of the dataset. The limited amount of samples per class, as well as the very subtle differences between accents</w:t>
      </w:r>
      <w:r w:rsidR="006A4A07">
        <w:t xml:space="preserve"> led to poor performance while trying highly specific classification tasks. </w:t>
      </w:r>
    </w:p>
    <w:p w14:paraId="27EFE696" w14:textId="31B3F617" w:rsidR="00FF6ADA" w:rsidRDefault="006902DA" w:rsidP="00930AE3">
      <w:r>
        <w:t xml:space="preserve">As a result, the project moved to </w:t>
      </w:r>
      <w:r w:rsidR="00711C6E">
        <w:t xml:space="preserve">a more coarse classification </w:t>
      </w:r>
      <w:r w:rsidR="00C72A6B">
        <w:t xml:space="preserve">level, focusing on </w:t>
      </w:r>
      <w:r w:rsidR="00105D10">
        <w:t xml:space="preserve">provincial classification and binary regional classification (e.g. Northern Ireland vs the Republic of Ireland). </w:t>
      </w:r>
      <w:r w:rsidR="00ED081E">
        <w:t xml:space="preserve">This shift then simplified the </w:t>
      </w:r>
      <w:r w:rsidR="00D505BF">
        <w:t xml:space="preserve">metadata structure, reducing the </w:t>
      </w:r>
      <w:r w:rsidR="00ED081E">
        <w:t>amount</w:t>
      </w:r>
      <w:r w:rsidR="00D505BF">
        <w:t xml:space="preserve"> of</w:t>
      </w:r>
      <w:r w:rsidR="00ED081E">
        <w:t xml:space="preserve"> </w:t>
      </w:r>
      <w:r w:rsidR="00D505BF">
        <w:t>columns</w:t>
      </w:r>
      <w:r w:rsidR="00ED081E">
        <w:t xml:space="preserve"> </w:t>
      </w:r>
      <w:r w:rsidR="00A51B1C">
        <w:t>needed for training</w:t>
      </w:r>
      <w:r w:rsidR="00D505BF">
        <w:t xml:space="preserve">. </w:t>
      </w:r>
    </w:p>
    <w:p w14:paraId="44708D18" w14:textId="47BD0FD6" w:rsidR="00DE63E8" w:rsidRDefault="00DE63E8" w:rsidP="00930AE3">
      <w:r>
        <w:t xml:space="preserve">The metadata pipeline was refined multiple times </w:t>
      </w:r>
      <w:r w:rsidR="00A6456E">
        <w:t>throughout</w:t>
      </w:r>
      <w:r>
        <w:t xml:space="preserve"> the project, including the introduction of </w:t>
      </w:r>
      <w:r w:rsidRPr="00A6456E">
        <w:rPr>
          <w:highlight w:val="yellow"/>
        </w:rPr>
        <w:t xml:space="preserve">cleaned and standardised audio, </w:t>
      </w:r>
      <w:r w:rsidR="00A6456E" w:rsidRPr="00A6456E">
        <w:rPr>
          <w:highlight w:val="yellow"/>
        </w:rPr>
        <w:t>clip duration tracking and Loudness normalisation indicators.</w:t>
      </w:r>
      <w:r w:rsidR="00A6456E">
        <w:t xml:space="preserve"> </w:t>
      </w:r>
      <w:r w:rsidR="00A754EB">
        <w:t>Most attribute columns were kept to support experimentation and validation, but for the final training pipeline, the metadata was massively reduced to the minimal required features required for machine learning.</w:t>
      </w:r>
      <w:r w:rsidR="005408FD">
        <w:t xml:space="preserve"> </w:t>
      </w:r>
    </w:p>
    <w:p w14:paraId="60C73053" w14:textId="77777777" w:rsidR="00184ACB" w:rsidRDefault="00184ACB" w:rsidP="00930AE3">
      <w:r>
        <w:t>The final training dataset consisted of four attributes:</w:t>
      </w:r>
    </w:p>
    <w:p w14:paraId="19356BA9" w14:textId="49865DA1" w:rsidR="00DF451F" w:rsidRPr="00DF451F" w:rsidRDefault="00184ACB" w:rsidP="00DF451F">
      <w:pPr>
        <w:pStyle w:val="ListParagraph"/>
        <w:numPr>
          <w:ilvl w:val="0"/>
          <w:numId w:val="15"/>
        </w:numPr>
        <w:rPr>
          <w:rFonts w:cstheme="minorHAnsi"/>
        </w:rPr>
      </w:pPr>
      <w:r w:rsidRPr="00DF451F">
        <w:rPr>
          <w:rFonts w:cstheme="minorHAnsi"/>
        </w:rPr>
        <w:t>F</w:t>
      </w:r>
      <w:r w:rsidRPr="00DF451F">
        <w:rPr>
          <w:rFonts w:cstheme="minorHAnsi"/>
        </w:rPr>
        <w:t xml:space="preserve">ilepath – the </w:t>
      </w:r>
      <w:r w:rsidR="00DF451F">
        <w:rPr>
          <w:rFonts w:cstheme="minorHAnsi"/>
        </w:rPr>
        <w:t xml:space="preserve">system’s </w:t>
      </w:r>
      <w:r w:rsidRPr="00DF451F">
        <w:rPr>
          <w:rFonts w:cstheme="minorHAnsi"/>
        </w:rPr>
        <w:t>location of the processed audio file</w:t>
      </w:r>
      <w:r w:rsidR="00DF451F" w:rsidRPr="00DF451F">
        <w:rPr>
          <w:rFonts w:cstheme="minorHAnsi"/>
        </w:rPr>
        <w:t>.</w:t>
      </w:r>
    </w:p>
    <w:p w14:paraId="4E13A492" w14:textId="0F19057C" w:rsidR="00DF451F" w:rsidRPr="00DF451F" w:rsidRDefault="00DF451F" w:rsidP="00DF451F">
      <w:pPr>
        <w:pStyle w:val="ListParagraph"/>
        <w:numPr>
          <w:ilvl w:val="0"/>
          <w:numId w:val="15"/>
        </w:numPr>
        <w:rPr>
          <w:rFonts w:cstheme="minorHAnsi"/>
        </w:rPr>
      </w:pPr>
      <w:r w:rsidRPr="00DF451F">
        <w:rPr>
          <w:rFonts w:cstheme="minorHAnsi"/>
        </w:rPr>
        <w:t>S</w:t>
      </w:r>
      <w:r w:rsidRPr="00DF451F">
        <w:rPr>
          <w:rFonts w:cstheme="minorHAnsi"/>
        </w:rPr>
        <w:t>peaker – the speaker identifier, used for grouping and preventing data leakage</w:t>
      </w:r>
      <w:r w:rsidRPr="00DF451F">
        <w:rPr>
          <w:rFonts w:cstheme="minorHAnsi"/>
        </w:rPr>
        <w:t>.</w:t>
      </w:r>
    </w:p>
    <w:p w14:paraId="6C11BFAE" w14:textId="459E15BF" w:rsidR="00DF451F" w:rsidRPr="00DF451F" w:rsidRDefault="00DF451F" w:rsidP="00DF451F">
      <w:pPr>
        <w:pStyle w:val="ListParagraph"/>
        <w:numPr>
          <w:ilvl w:val="0"/>
          <w:numId w:val="15"/>
        </w:numPr>
        <w:rPr>
          <w:rFonts w:cstheme="minorHAnsi"/>
        </w:rPr>
      </w:pPr>
      <w:r>
        <w:rPr>
          <w:rFonts w:eastAsia="Times New Roman" w:cstheme="minorHAnsi"/>
          <w:lang w:eastAsia="en-GB"/>
        </w:rPr>
        <w:t>L</w:t>
      </w:r>
      <w:r w:rsidRPr="00DF451F">
        <w:rPr>
          <w:rFonts w:eastAsia="Times New Roman" w:cstheme="minorHAnsi"/>
          <w:lang w:eastAsia="en-GB"/>
        </w:rPr>
        <w:t>abel – the target classification label (e.g. province or binary class)</w:t>
      </w:r>
      <w:r w:rsidRPr="00DF451F">
        <w:rPr>
          <w:rFonts w:cstheme="minorHAnsi"/>
        </w:rPr>
        <w:t>.</w:t>
      </w:r>
    </w:p>
    <w:p w14:paraId="22453EEA" w14:textId="70872394" w:rsidR="00DF451F" w:rsidRDefault="00DF451F" w:rsidP="00AF2AFB">
      <w:pPr>
        <w:pStyle w:val="ListParagraph"/>
        <w:numPr>
          <w:ilvl w:val="0"/>
          <w:numId w:val="15"/>
        </w:numPr>
        <w:rPr>
          <w:rFonts w:cstheme="minorHAnsi"/>
        </w:rPr>
      </w:pPr>
      <w:r>
        <w:rPr>
          <w:rFonts w:eastAsia="Times New Roman" w:cstheme="minorHAnsi"/>
          <w:lang w:eastAsia="en-GB"/>
        </w:rPr>
        <w:t>D</w:t>
      </w:r>
      <w:r w:rsidRPr="00DF451F">
        <w:rPr>
          <w:rFonts w:eastAsia="Times New Roman" w:cstheme="minorHAnsi"/>
          <w:lang w:eastAsia="en-GB"/>
        </w:rPr>
        <w:t>ataset – the source of the sample (e.g. Dáil or Northern Ireland dataset</w:t>
      </w:r>
      <w:r w:rsidRPr="00DF451F">
        <w:rPr>
          <w:rFonts w:eastAsia="Times New Roman" w:cstheme="minorHAnsi"/>
          <w:lang w:eastAsia="en-GB"/>
        </w:rPr>
        <w:t>)</w:t>
      </w:r>
      <w:r w:rsidRPr="00DF451F">
        <w:rPr>
          <w:rFonts w:cstheme="minorHAnsi"/>
        </w:rPr>
        <w:t>.</w:t>
      </w:r>
    </w:p>
    <w:p w14:paraId="3148E36C" w14:textId="77777777" w:rsidR="00AF2AFB" w:rsidRDefault="00AF2AFB" w:rsidP="00AF2AFB">
      <w:pPr>
        <w:rPr>
          <w:rFonts w:cstheme="minorHAnsi"/>
        </w:rPr>
      </w:pPr>
    </w:p>
    <w:p w14:paraId="4A068BCE" w14:textId="1B816B73" w:rsidR="00AF2AFB" w:rsidRDefault="00152635" w:rsidP="00AF2AFB">
      <w:pPr>
        <w:rPr>
          <w:rFonts w:cstheme="minorHAnsi"/>
        </w:rPr>
      </w:pPr>
      <w:r>
        <w:rPr>
          <w:rFonts w:cstheme="minorHAnsi"/>
        </w:rPr>
        <w:t>This simpli</w:t>
      </w:r>
      <w:r w:rsidR="005E5F53">
        <w:rPr>
          <w:rFonts w:cstheme="minorHAnsi"/>
        </w:rPr>
        <w:t>fi</w:t>
      </w:r>
      <w:r>
        <w:rPr>
          <w:rFonts w:cstheme="minorHAnsi"/>
        </w:rPr>
        <w:t xml:space="preserve">cation improved the efficiency of the training pipeline and reduced any risks of introducing </w:t>
      </w:r>
      <w:r w:rsidR="00AE615D">
        <w:rPr>
          <w:rFonts w:cstheme="minorHAnsi"/>
        </w:rPr>
        <w:t>irrelevant or noisy features into the model training.</w:t>
      </w:r>
      <w:r w:rsidR="00133B71">
        <w:rPr>
          <w:rFonts w:cstheme="minorHAnsi"/>
        </w:rPr>
        <w:t xml:space="preserve"> Retaining the speaker identifier was essential as it allowed the use of speaker aware </w:t>
      </w:r>
      <w:r w:rsidR="001D1E58">
        <w:rPr>
          <w:rFonts w:cstheme="minorHAnsi"/>
        </w:rPr>
        <w:t xml:space="preserve">validation techniques, which ensured samples from </w:t>
      </w:r>
      <w:r w:rsidR="001D1E58">
        <w:rPr>
          <w:rFonts w:cstheme="minorHAnsi"/>
        </w:rPr>
        <w:lastRenderedPageBreak/>
        <w:t>the same speaker didn’t appear in both the training and testing data to prevent overfitting and improving model generalisation to unseen samples.</w:t>
      </w:r>
    </w:p>
    <w:p w14:paraId="4B136CBA" w14:textId="69CBADB8" w:rsidR="004A5D8C" w:rsidRDefault="004A5D8C" w:rsidP="00AF2AFB">
      <w:pPr>
        <w:rPr>
          <w:rFonts w:cstheme="minorHAnsi"/>
        </w:rPr>
      </w:pPr>
      <w:r>
        <w:rPr>
          <w:rFonts w:cstheme="minorHAnsi"/>
        </w:rPr>
        <w:t xml:space="preserve">The evolution of the metadata reflects the experimental nature of the project as a whole, with a </w:t>
      </w:r>
      <w:r w:rsidR="00357BC3">
        <w:rPr>
          <w:rFonts w:cstheme="minorHAnsi"/>
        </w:rPr>
        <w:t xml:space="preserve">constantly transitioning schema from highly detailed to highly minimal. This shows how </w:t>
      </w:r>
      <w:r w:rsidR="00795A52">
        <w:rPr>
          <w:rFonts w:cstheme="minorHAnsi"/>
        </w:rPr>
        <w:t>the</w:t>
      </w:r>
      <w:r w:rsidR="00357BC3">
        <w:rPr>
          <w:rFonts w:cstheme="minorHAnsi"/>
        </w:rPr>
        <w:t xml:space="preserve"> system adapted to the constraints found throughou</w:t>
      </w:r>
      <w:r w:rsidR="00795A52">
        <w:rPr>
          <w:rFonts w:cstheme="minorHAnsi"/>
        </w:rPr>
        <w:t>t the development of the system.</w:t>
      </w:r>
    </w:p>
    <w:p w14:paraId="5E6E2966" w14:textId="77777777" w:rsidR="00AF2AFB" w:rsidRDefault="00AF2AFB" w:rsidP="00AF2AFB">
      <w:pPr>
        <w:rPr>
          <w:rFonts w:cstheme="minorHAnsi"/>
        </w:rPr>
      </w:pPr>
    </w:p>
    <w:p w14:paraId="4F2C5823" w14:textId="7D003183" w:rsidR="008203C4" w:rsidRDefault="00796D0F" w:rsidP="008203C4">
      <w:pPr>
        <w:pStyle w:val="Heading3"/>
      </w:pPr>
      <w:r>
        <w:t>5.2.4 Feature Extraction and Representation</w:t>
      </w:r>
    </w:p>
    <w:p w14:paraId="25C398FB" w14:textId="146D9572" w:rsidR="00796D0F" w:rsidRDefault="00796D0F" w:rsidP="00796D0F">
      <w:r>
        <w:t>A key stage in the development of the experimental pipeline was transforming the raw audio into a suitable format that could be used for machine learning models. Two different approaches were used</w:t>
      </w:r>
      <w:r w:rsidR="009A571D">
        <w:t xml:space="preserve">: a traditional MFCC-based approach and a more modern </w:t>
      </w:r>
      <w:r w:rsidR="00EC597B">
        <w:t>representation based approach using a pre-trained wav2vec 2.0 model.</w:t>
      </w:r>
    </w:p>
    <w:p w14:paraId="7EE388AA" w14:textId="77777777" w:rsidR="00EC597B" w:rsidRDefault="00EC597B" w:rsidP="00796D0F"/>
    <w:p w14:paraId="4446140F" w14:textId="5A21FBF4" w:rsidR="00EC597B" w:rsidRPr="00EC597B" w:rsidRDefault="00EC597B" w:rsidP="00EC597B">
      <w:pPr>
        <w:pStyle w:val="Heading4"/>
      </w:pPr>
      <w:r w:rsidRPr="00EC597B">
        <w:t>MFCC-Based Feature Extraction</w:t>
      </w:r>
    </w:p>
    <w:p w14:paraId="75E6AC12" w14:textId="5951D67F" w:rsidR="003F660F" w:rsidRDefault="003E3376" w:rsidP="00AF2AFB">
      <w:pPr>
        <w:rPr>
          <w:rFonts w:cstheme="minorHAnsi"/>
        </w:rPr>
      </w:pPr>
      <w:r>
        <w:rPr>
          <w:rFonts w:cstheme="minorHAnsi"/>
        </w:rPr>
        <w:t xml:space="preserve">The initial approach used </w:t>
      </w:r>
      <w:r w:rsidRPr="003E3376">
        <w:rPr>
          <w:rFonts w:cstheme="minorHAnsi"/>
        </w:rPr>
        <w:t>Mel-Frequency Cepstral Coefficients</w:t>
      </w:r>
      <w:r>
        <w:rPr>
          <w:rFonts w:cstheme="minorHAnsi"/>
        </w:rPr>
        <w:t xml:space="preserve"> (MFCCs)</w:t>
      </w:r>
      <w:r w:rsidR="003029D9">
        <w:rPr>
          <w:rFonts w:cstheme="minorHAnsi"/>
        </w:rPr>
        <w:t xml:space="preserve">, a method commonly used in speech processing. MFCCs </w:t>
      </w:r>
      <w:r w:rsidR="00B121B8">
        <w:rPr>
          <w:rFonts w:cstheme="minorHAnsi"/>
        </w:rPr>
        <w:t xml:space="preserve">are designed to approximate how humans perceive sound. </w:t>
      </w:r>
      <w:r w:rsidR="00135446">
        <w:rPr>
          <w:rFonts w:cstheme="minorHAnsi"/>
        </w:rPr>
        <w:t xml:space="preserve">As MFCCs are produced in a time series (a sequence of feature vectors over time), </w:t>
      </w:r>
      <w:r w:rsidR="000D5A53">
        <w:rPr>
          <w:rFonts w:cstheme="minorHAnsi"/>
        </w:rPr>
        <w:t xml:space="preserve">the MFCC features were extracted from sample and then statistically aggregated to convert them into fixed length representations which are suitable for classical machine learning models. This included calculating the summary </w:t>
      </w:r>
      <w:r w:rsidR="003F660F">
        <w:rPr>
          <w:rFonts w:cstheme="minorHAnsi"/>
        </w:rPr>
        <w:t>statistics</w:t>
      </w:r>
      <w:r w:rsidR="000D5A53">
        <w:rPr>
          <w:rFonts w:cstheme="minorHAnsi"/>
        </w:rPr>
        <w:t xml:space="preserve"> </w:t>
      </w:r>
      <w:r w:rsidR="003F660F">
        <w:rPr>
          <w:rFonts w:cstheme="minorHAnsi"/>
        </w:rPr>
        <w:t xml:space="preserve">such as the mean and the standard deviation across each coefficient. </w:t>
      </w:r>
      <w:r w:rsidR="003F660F" w:rsidRPr="003F660F">
        <w:rPr>
          <w:rFonts w:cstheme="minorHAnsi"/>
          <w:highlight w:val="yellow"/>
        </w:rPr>
        <w:t>(WHAT DOES PARAGRAPH MEAN?)</w:t>
      </w:r>
      <w:r w:rsidR="00CC71B3">
        <w:rPr>
          <w:rFonts w:cstheme="minorHAnsi"/>
        </w:rPr>
        <w:t xml:space="preserve"> The aggregated feature vectors then were used as input to traditional classifiers such as Logistic Regression, k-Nearest Neighbours and Random Forest models. </w:t>
      </w:r>
      <w:r w:rsidR="005855C8">
        <w:rPr>
          <w:rFonts w:cstheme="minorHAnsi"/>
        </w:rPr>
        <w:t xml:space="preserve">MFCCs created very cleanly structured and interpretable representations of the audio but </w:t>
      </w:r>
      <w:r w:rsidR="008038A3">
        <w:rPr>
          <w:rFonts w:cstheme="minorHAnsi"/>
        </w:rPr>
        <w:t xml:space="preserve">were not able to consistently capture the subtle patterns that </w:t>
      </w:r>
      <w:r w:rsidR="002C0544">
        <w:rPr>
          <w:rFonts w:cstheme="minorHAnsi"/>
        </w:rPr>
        <w:t xml:space="preserve">represent variations between various Hiberno-English accents. This issue became even more apparent in the experiment results as </w:t>
      </w:r>
      <w:r w:rsidR="005F33A0">
        <w:rPr>
          <w:rFonts w:cstheme="minorHAnsi"/>
        </w:rPr>
        <w:t>the classification tasks became more fine-grained.</w:t>
      </w:r>
    </w:p>
    <w:p w14:paraId="6A5A581F" w14:textId="77777777" w:rsidR="005F33A0" w:rsidRDefault="005F33A0" w:rsidP="00AF2AFB">
      <w:pPr>
        <w:rPr>
          <w:rFonts w:cstheme="minorHAnsi"/>
        </w:rPr>
      </w:pPr>
    </w:p>
    <w:p w14:paraId="69ECDB69" w14:textId="1654F1A3" w:rsidR="005F33A0" w:rsidRDefault="00AE6A5A" w:rsidP="00AE6A5A">
      <w:pPr>
        <w:pStyle w:val="Heading4"/>
      </w:pPr>
      <w:r>
        <w:t>Wav2Vec-Based Feature Extraction</w:t>
      </w:r>
    </w:p>
    <w:p w14:paraId="0907C2C5" w14:textId="5F14C4F3" w:rsidR="00AE6A5A" w:rsidRPr="00AE6A5A" w:rsidRDefault="005E5F53" w:rsidP="00AE6A5A">
      <w:r>
        <w:t xml:space="preserve">Since the results of the MFCC experiments were unsatisfactory, a second approach was implemented using a pre-trained wav2vec 2.0 model. Unlike MFCCs which rely on </w:t>
      </w:r>
      <w:r w:rsidR="00D041D1">
        <w:t>self-decided</w:t>
      </w:r>
      <w:r>
        <w:t xml:space="preserve"> features, </w:t>
      </w:r>
      <w:r w:rsidR="00D041D1">
        <w:t xml:space="preserve">wav2vec learns high-level representations directly from the raw audio using deep learning. </w:t>
      </w:r>
      <w:r w:rsidR="00AF473C">
        <w:t xml:space="preserve">The pipeline designed ensured each sample was converted each audio sample into 16 kHz and mono format before it was passed to the wav2vec model. The model </w:t>
      </w:r>
      <w:r w:rsidR="000B234B">
        <w:t xml:space="preserve">output a sequence of embedding vectors which represent the audio at a higher level of abstraction </w:t>
      </w:r>
      <w:r w:rsidR="000B234B" w:rsidRPr="000B234B">
        <w:rPr>
          <w:highlight w:val="yellow"/>
        </w:rPr>
        <w:t>(NEED TO HAVE SOURCES FOR THIS I THINK)</w:t>
      </w:r>
      <w:r w:rsidR="00614768">
        <w:t xml:space="preserve">. These were then aggregated into fixed-length feature vectors by averaging across time, </w:t>
      </w:r>
      <w:r w:rsidR="00FE0204">
        <w:t xml:space="preserve">which managed to capture more complex patterns within the speech signal. This included both phonetic and temporal </w:t>
      </w:r>
      <w:r w:rsidR="00FE0204" w:rsidRPr="00FE0204">
        <w:rPr>
          <w:highlight w:val="yellow"/>
        </w:rPr>
        <w:t>(</w:t>
      </w:r>
      <w:proofErr w:type="spellStart"/>
      <w:r w:rsidR="00FE0204" w:rsidRPr="00FE0204">
        <w:rPr>
          <w:highlight w:val="yellow"/>
        </w:rPr>
        <w:t>whats</w:t>
      </w:r>
      <w:proofErr w:type="spellEnd"/>
      <w:r w:rsidR="00FE0204" w:rsidRPr="00FE0204">
        <w:rPr>
          <w:highlight w:val="yellow"/>
        </w:rPr>
        <w:t xml:space="preserve"> this mean?)</w:t>
      </w:r>
      <w:r w:rsidR="00FE0204">
        <w:t xml:space="preserve"> </w:t>
      </w:r>
      <w:r w:rsidR="00CD6CE2">
        <w:t>characteristics</w:t>
      </w:r>
      <w:r w:rsidR="00FE0204">
        <w:t xml:space="preserve"> </w:t>
      </w:r>
      <w:r w:rsidR="0091325E">
        <w:t xml:space="preserve">which are difficult to capture using the MFCC-based approached. These embeddings were then used as input </w:t>
      </w:r>
      <w:r w:rsidR="00D8333E">
        <w:t>into the same</w:t>
      </w:r>
      <w:r w:rsidR="0091325E">
        <w:t xml:space="preserve"> classifiers</w:t>
      </w:r>
      <w:r w:rsidR="00D8333E">
        <w:t xml:space="preserve"> as were used in the MFCC-based approach.</w:t>
      </w:r>
    </w:p>
    <w:p w14:paraId="6567A736" w14:textId="77777777" w:rsidR="008203C4" w:rsidRDefault="008203C4" w:rsidP="00AF2AFB">
      <w:pPr>
        <w:rPr>
          <w:rFonts w:cstheme="minorHAnsi"/>
        </w:rPr>
      </w:pPr>
    </w:p>
    <w:p w14:paraId="5D8EFEE2" w14:textId="603FBC58" w:rsidR="0038217A" w:rsidRDefault="000106D3" w:rsidP="00D8333E">
      <w:pPr>
        <w:pStyle w:val="Heading4"/>
      </w:pPr>
      <w:r>
        <w:t>Comparison: MFCC-Based Approach vs Wav2Vec Based Approach</w:t>
      </w:r>
    </w:p>
    <w:p w14:paraId="451DE320" w14:textId="77777777" w:rsidR="00A77313" w:rsidRDefault="00BA0B10" w:rsidP="000106D3">
      <w:r>
        <w:t xml:space="preserve">The MFCC-based approach relied on manually decided audio feature that are </w:t>
      </w:r>
      <w:proofErr w:type="spellStart"/>
      <w:r>
        <w:t>computionally</w:t>
      </w:r>
      <w:proofErr w:type="spellEnd"/>
      <w:r>
        <w:t xml:space="preserve"> inexpensive and lightweight, but seem to struggle with the subtle nature of </w:t>
      </w:r>
      <w:r w:rsidR="00A77313">
        <w:t>accent distinctions within Ireland.</w:t>
      </w:r>
    </w:p>
    <w:p w14:paraId="75F8F75F" w14:textId="28CE4D67" w:rsidR="0038217A" w:rsidRPr="00AF2AFB" w:rsidRDefault="00A77313" w:rsidP="000106D3">
      <w:r>
        <w:lastRenderedPageBreak/>
        <w:t xml:space="preserve">In comparison, the Wav2Vec embeddings approach </w:t>
      </w:r>
      <w:r w:rsidR="00CA4E69">
        <w:t xml:space="preserve">benefits massively from leveraging a deep learning model that has been pre-trained on large speech datasets, which enabled the capturing of </w:t>
      </w:r>
      <w:r w:rsidR="003F7CCA">
        <w:t>much more complex and abstract speech signal patterns within the data.</w:t>
      </w:r>
    </w:p>
    <w:p w14:paraId="59C4DB0B" w14:textId="1EE73DC3" w:rsidR="00A77313" w:rsidRDefault="00A953B3" w:rsidP="003F7CCA">
      <w:r>
        <w:t>Throughout experimentation, the wav2vec-based approach fared much better, consistently outperforming the MFCC-</w:t>
      </w:r>
      <w:proofErr w:type="spellStart"/>
      <w:r>
        <w:t>absed</w:t>
      </w:r>
      <w:proofErr w:type="spellEnd"/>
      <w:r>
        <w:t xml:space="preserve"> approach in every metric </w:t>
      </w:r>
      <w:r w:rsidR="00627102">
        <w:t>tested. As a result</w:t>
      </w:r>
      <w:r w:rsidR="009E1405">
        <w:t xml:space="preserve"> the Wav2Vec approach was chosen for the final deployed system, while MFCC</w:t>
      </w:r>
      <w:r w:rsidR="00F34E05">
        <w:t>-based models were used for comparison during analysis.</w:t>
      </w:r>
    </w:p>
    <w:p w14:paraId="6B5F40FD" w14:textId="77777777" w:rsidR="003F7CCA" w:rsidRDefault="003F7CCA" w:rsidP="003F7CCA"/>
    <w:p w14:paraId="78073E39" w14:textId="5688F18C" w:rsidR="004E31D0" w:rsidRDefault="00CD6CE2" w:rsidP="004E31D0">
      <w:pPr>
        <w:pStyle w:val="Heading3"/>
      </w:pPr>
      <w:r>
        <w:t>5.2.5 Model Training and Experimental Setup</w:t>
      </w:r>
    </w:p>
    <w:p w14:paraId="7E6A3B93" w14:textId="54AF1134" w:rsidR="004E31D0" w:rsidRDefault="004E31D0" w:rsidP="00C53BDA">
      <w:r w:rsidRPr="004E31D0">
        <w:rPr>
          <w:highlight w:val="yellow"/>
        </w:rPr>
        <w:t>Should I mention the old experiment method too using notebooks?</w:t>
      </w:r>
    </w:p>
    <w:p w14:paraId="4B818550" w14:textId="11527929" w:rsidR="00A77313" w:rsidRDefault="00FA7C89" w:rsidP="00C53BDA">
      <w:r>
        <w:t xml:space="preserve">The training process of the models was designed to evaluate both feature extraction approaches </w:t>
      </w:r>
      <w:r w:rsidR="001A235F">
        <w:t>on</w:t>
      </w:r>
      <w:r>
        <w:t xml:space="preserve"> </w:t>
      </w:r>
      <w:r w:rsidR="001A235F">
        <w:t>a variety of different</w:t>
      </w:r>
      <w:r>
        <w:t xml:space="preserve"> classification models</w:t>
      </w:r>
      <w:r w:rsidR="001A235F">
        <w:t xml:space="preserve"> and classification tasks. A reusable experiment structure was used to </w:t>
      </w:r>
      <w:r w:rsidR="00FD4C86">
        <w:t xml:space="preserve">ensure result reproducibility and to ensure fair comparison between all models and tasks. </w:t>
      </w:r>
    </w:p>
    <w:p w14:paraId="01B1E055" w14:textId="77777777" w:rsidR="00FD4C86" w:rsidRDefault="00FD4C86" w:rsidP="00FD4C86">
      <w:pPr>
        <w:pStyle w:val="Heading4"/>
      </w:pPr>
    </w:p>
    <w:p w14:paraId="66901593" w14:textId="2B471302" w:rsidR="00FD4C86" w:rsidRDefault="00FD4C86" w:rsidP="00FD4C86">
      <w:pPr>
        <w:pStyle w:val="Heading4"/>
      </w:pPr>
      <w:r>
        <w:t>Classification Tasks</w:t>
      </w:r>
    </w:p>
    <w:p w14:paraId="01909A4D" w14:textId="7D78397A" w:rsidR="00FD4C86" w:rsidRDefault="00894DC1" w:rsidP="00FD4C86">
      <w:r>
        <w:t>Multiple classification tasks were created to test different levels of regional granularity:</w:t>
      </w:r>
    </w:p>
    <w:p w14:paraId="66BECE64" w14:textId="086A3A47" w:rsidR="00894DC1" w:rsidRDefault="00894DC1" w:rsidP="00894DC1">
      <w:pPr>
        <w:pStyle w:val="ListParagraph"/>
        <w:numPr>
          <w:ilvl w:val="0"/>
          <w:numId w:val="18"/>
        </w:numPr>
      </w:pPr>
      <w:r>
        <w:t>Ulster vs Rest</w:t>
      </w:r>
    </w:p>
    <w:p w14:paraId="354E296A" w14:textId="3FFCE0AC" w:rsidR="00894DC1" w:rsidRDefault="00894DC1" w:rsidP="00894DC1">
      <w:pPr>
        <w:pStyle w:val="ListParagraph"/>
        <w:numPr>
          <w:ilvl w:val="0"/>
          <w:numId w:val="18"/>
        </w:numPr>
      </w:pPr>
      <w:r>
        <w:t>Leinster vs Ulster</w:t>
      </w:r>
    </w:p>
    <w:p w14:paraId="438DD929" w14:textId="4FBBE3C1" w:rsidR="00894DC1" w:rsidRDefault="00894DC1" w:rsidP="00894DC1">
      <w:pPr>
        <w:pStyle w:val="ListParagraph"/>
        <w:numPr>
          <w:ilvl w:val="0"/>
          <w:numId w:val="18"/>
        </w:numPr>
      </w:pPr>
      <w:r>
        <w:t>Leinster vs Ulster vs Rest</w:t>
      </w:r>
    </w:p>
    <w:p w14:paraId="5CFCD430" w14:textId="14171958" w:rsidR="00894DC1" w:rsidRPr="00FD4C86" w:rsidRDefault="00894DC1" w:rsidP="00894DC1">
      <w:pPr>
        <w:pStyle w:val="ListParagraph"/>
        <w:numPr>
          <w:ilvl w:val="0"/>
          <w:numId w:val="18"/>
        </w:numPr>
      </w:pPr>
      <w:r>
        <w:t>Four Provinces (Connacht, Leinster, Munster, Ulster)</w:t>
      </w:r>
    </w:p>
    <w:p w14:paraId="75206505" w14:textId="77777777" w:rsidR="00C53BDA" w:rsidRDefault="00C53BDA" w:rsidP="00C53BDA"/>
    <w:p w14:paraId="31777CD4" w14:textId="1203D617" w:rsidR="00402B72" w:rsidRDefault="00402B72" w:rsidP="00402B72">
      <w:pPr>
        <w:pStyle w:val="Heading4"/>
      </w:pPr>
      <w:r>
        <w:t>Models Used</w:t>
      </w:r>
    </w:p>
    <w:p w14:paraId="4D78B944" w14:textId="48D911AB" w:rsidR="0014608F" w:rsidRDefault="0014608F" w:rsidP="0014608F">
      <w:r>
        <w:t>A range of various machine learning models were tested on various tasks on both MFCC and wav2vec feature representations:</w:t>
      </w:r>
    </w:p>
    <w:p w14:paraId="530E46AA" w14:textId="07136F2E" w:rsidR="00C942F0" w:rsidRDefault="00C942F0" w:rsidP="00C942F0">
      <w:pPr>
        <w:pStyle w:val="ListParagraph"/>
        <w:numPr>
          <w:ilvl w:val="0"/>
          <w:numId w:val="19"/>
        </w:numPr>
      </w:pPr>
      <w:r>
        <w:t>Logisti</w:t>
      </w:r>
      <w:r w:rsidR="003A2B49">
        <w:t>c Regression (</w:t>
      </w:r>
      <w:r w:rsidR="0013160F">
        <w:t>B</w:t>
      </w:r>
      <w:r w:rsidR="003A2B49">
        <w:t xml:space="preserve">oth </w:t>
      </w:r>
      <w:r w:rsidR="0013160F">
        <w:t>W</w:t>
      </w:r>
      <w:r w:rsidR="003A2B49">
        <w:t xml:space="preserve">eighted and </w:t>
      </w:r>
      <w:r w:rsidR="0013160F">
        <w:t>U</w:t>
      </w:r>
      <w:r w:rsidR="003A2B49">
        <w:t>nweighted)</w:t>
      </w:r>
    </w:p>
    <w:p w14:paraId="43A153FE" w14:textId="770BA082" w:rsidR="003A2B49" w:rsidRDefault="00B8754F" w:rsidP="00C942F0">
      <w:pPr>
        <w:pStyle w:val="ListParagraph"/>
        <w:numPr>
          <w:ilvl w:val="0"/>
          <w:numId w:val="19"/>
        </w:numPr>
      </w:pPr>
      <w:r>
        <w:t>Naïve Bayes</w:t>
      </w:r>
    </w:p>
    <w:p w14:paraId="33A67124" w14:textId="2D0A4767" w:rsidR="00B8754F" w:rsidRDefault="00B8754F" w:rsidP="00C942F0">
      <w:pPr>
        <w:pStyle w:val="ListParagraph"/>
        <w:numPr>
          <w:ilvl w:val="0"/>
          <w:numId w:val="19"/>
        </w:numPr>
      </w:pPr>
      <w:r>
        <w:t>Random Forest</w:t>
      </w:r>
    </w:p>
    <w:p w14:paraId="3B75E3F1" w14:textId="00FD21D3" w:rsidR="009E5F5D" w:rsidRDefault="00B8754F" w:rsidP="009E5F5D">
      <w:pPr>
        <w:pStyle w:val="ListParagraph"/>
        <w:numPr>
          <w:ilvl w:val="0"/>
          <w:numId w:val="19"/>
        </w:numPr>
      </w:pPr>
      <w:r>
        <w:t>S</w:t>
      </w:r>
      <w:r w:rsidR="009E5F5D">
        <w:t>upport Vector Machines</w:t>
      </w:r>
      <w:r w:rsidR="0013160F">
        <w:t xml:space="preserve"> </w:t>
      </w:r>
      <w:r w:rsidR="0013160F" w:rsidRPr="002D21E8">
        <w:rPr>
          <w:highlight w:val="yellow"/>
        </w:rPr>
        <w:t xml:space="preserve">( Both Linear and </w:t>
      </w:r>
      <w:r w:rsidR="002D21E8" w:rsidRPr="002D21E8">
        <w:rPr>
          <w:highlight w:val="yellow"/>
        </w:rPr>
        <w:t>RBF Kernel)</w:t>
      </w:r>
    </w:p>
    <w:p w14:paraId="71C21C08" w14:textId="4E707363" w:rsidR="009E5F5D" w:rsidRDefault="009E5F5D" w:rsidP="002D21E8">
      <w:pPr>
        <w:pStyle w:val="ListParagraph"/>
        <w:numPr>
          <w:ilvl w:val="0"/>
          <w:numId w:val="19"/>
        </w:numPr>
      </w:pPr>
      <w:r>
        <w:t>k-Nearest Neighbours (Multiple k Values)</w:t>
      </w:r>
    </w:p>
    <w:p w14:paraId="45DD26F2" w14:textId="405E187F" w:rsidR="002D21E8" w:rsidRPr="0014608F" w:rsidRDefault="002D21E8" w:rsidP="002D21E8">
      <w:r>
        <w:t xml:space="preserve">These models were selected as they are suited to structured feature inputs and have been proven to perform well on smaller, restricted datasets. </w:t>
      </w:r>
      <w:r w:rsidRPr="002D21E8">
        <w:rPr>
          <w:highlight w:val="yellow"/>
        </w:rPr>
        <w:t>(SOURCE)</w:t>
      </w:r>
    </w:p>
    <w:p w14:paraId="59D56D82" w14:textId="77777777" w:rsidR="00402B72" w:rsidRDefault="00402B72" w:rsidP="00C53BDA"/>
    <w:p w14:paraId="5C91F28C" w14:textId="01C3568A" w:rsidR="002D21E8" w:rsidRDefault="002D21E8" w:rsidP="002D21E8">
      <w:pPr>
        <w:pStyle w:val="Heading4"/>
      </w:pPr>
      <w:r>
        <w:t>Training Strategy</w:t>
      </w:r>
    </w:p>
    <w:p w14:paraId="35E5B207" w14:textId="104C55B4" w:rsidR="008B28FA" w:rsidRDefault="009B6147" w:rsidP="002D21E8">
      <w:r>
        <w:t xml:space="preserve">Speaker aware training was enforced as to ensure valid evaluation. </w:t>
      </w:r>
      <w:r w:rsidR="00734575">
        <w:t xml:space="preserve">Instead of randomly splitting the data between Training Data and Testing Data, </w:t>
      </w:r>
      <w:r w:rsidR="00C970EE">
        <w:t xml:space="preserve">data was grouped by speaker so that no speaker appeared in both the Training and Testing data. This prevented the model from learning speaker-specific traits and ensured that the results </w:t>
      </w:r>
      <w:r w:rsidR="00C1523C">
        <w:t>were representational of a generalised result</w:t>
      </w:r>
      <w:r w:rsidR="008B28FA">
        <w:t xml:space="preserve"> on unseen speakers. The results were Cross-Validated across multiple splits, and results were averaged to </w:t>
      </w:r>
      <w:r w:rsidR="00846119">
        <w:t>show the stable performance result.</w:t>
      </w:r>
    </w:p>
    <w:p w14:paraId="6EDD8329" w14:textId="77777777" w:rsidR="00846119" w:rsidRDefault="00846119" w:rsidP="002D21E8"/>
    <w:p w14:paraId="1A84E413" w14:textId="77FC256A" w:rsidR="00846119" w:rsidRDefault="00846119" w:rsidP="00846119">
      <w:pPr>
        <w:pStyle w:val="Heading4"/>
      </w:pPr>
      <w:r>
        <w:t>Feature and Model Pipeline</w:t>
      </w:r>
    </w:p>
    <w:p w14:paraId="35EC59BF" w14:textId="169CB714" w:rsidR="00846119" w:rsidRDefault="00253584" w:rsidP="00846119">
      <w:r>
        <w:t xml:space="preserve"> For each experiment:</w:t>
      </w:r>
    </w:p>
    <w:p w14:paraId="432D2FA6" w14:textId="4F91DD0F" w:rsidR="00253584" w:rsidRDefault="00253584" w:rsidP="00253584">
      <w:pPr>
        <w:pStyle w:val="ListParagraph"/>
        <w:numPr>
          <w:ilvl w:val="0"/>
          <w:numId w:val="20"/>
        </w:numPr>
      </w:pPr>
      <w:r>
        <w:t>Audio samples were converted into feature representations (MFCC or wav2vec embeddings)</w:t>
      </w:r>
      <w:r w:rsidR="009C607C">
        <w:t>.</w:t>
      </w:r>
    </w:p>
    <w:p w14:paraId="22D12409" w14:textId="0D031FE2" w:rsidR="00253584" w:rsidRDefault="00253584" w:rsidP="00253584">
      <w:pPr>
        <w:pStyle w:val="ListParagraph"/>
        <w:numPr>
          <w:ilvl w:val="0"/>
          <w:numId w:val="20"/>
        </w:numPr>
      </w:pPr>
      <w:r>
        <w:t>Features were passed to the selected model.</w:t>
      </w:r>
    </w:p>
    <w:p w14:paraId="3A9D5B2F" w14:textId="323B8E4B" w:rsidR="009C607C" w:rsidRDefault="009C607C" w:rsidP="00253584">
      <w:pPr>
        <w:pStyle w:val="ListParagraph"/>
        <w:numPr>
          <w:ilvl w:val="0"/>
          <w:numId w:val="20"/>
        </w:numPr>
      </w:pPr>
      <w:r>
        <w:t>Predictions were generated for validation data.</w:t>
      </w:r>
    </w:p>
    <w:p w14:paraId="556BE666" w14:textId="3D0B495D" w:rsidR="009C607C" w:rsidRDefault="009C607C" w:rsidP="009C607C">
      <w:pPr>
        <w:pStyle w:val="ListParagraph"/>
        <w:numPr>
          <w:ilvl w:val="0"/>
          <w:numId w:val="20"/>
        </w:numPr>
      </w:pPr>
      <w:r>
        <w:t>The performance metrics were recorded.</w:t>
      </w:r>
    </w:p>
    <w:p w14:paraId="2737E4A5" w14:textId="04AB28C2" w:rsidR="009C607C" w:rsidRDefault="009C607C" w:rsidP="009C607C">
      <w:r>
        <w:t xml:space="preserve">This pipeline allowed </w:t>
      </w:r>
      <w:r w:rsidR="00D92F11">
        <w:t>for direct comparison between all extraction methods and models.</w:t>
      </w:r>
    </w:p>
    <w:p w14:paraId="0924F6BC" w14:textId="77777777" w:rsidR="00D92F11" w:rsidRDefault="00D92F11" w:rsidP="009C607C"/>
    <w:p w14:paraId="0A61F662" w14:textId="24F36D80" w:rsidR="00D92F11" w:rsidRDefault="00D92F11" w:rsidP="00D92F11">
      <w:pPr>
        <w:pStyle w:val="Heading4"/>
      </w:pPr>
      <w:r>
        <w:t>The Evaluation Metrics</w:t>
      </w:r>
    </w:p>
    <w:p w14:paraId="40A3C506" w14:textId="424A8A73" w:rsidR="00D92F11" w:rsidRDefault="00D92F11" w:rsidP="00D92F11">
      <w:r>
        <w:t>The metrics used for model evaluation were:</w:t>
      </w:r>
    </w:p>
    <w:p w14:paraId="77A6ADE9" w14:textId="298D79FD" w:rsidR="00D92F11" w:rsidRDefault="00D92F11" w:rsidP="00D92F11">
      <w:pPr>
        <w:pStyle w:val="ListParagraph"/>
        <w:numPr>
          <w:ilvl w:val="0"/>
          <w:numId w:val="21"/>
        </w:numPr>
      </w:pPr>
      <w:r>
        <w:t>Accuracy</w:t>
      </w:r>
    </w:p>
    <w:p w14:paraId="5C352F1B" w14:textId="7ED46288" w:rsidR="00D92F11" w:rsidRDefault="00D92F11" w:rsidP="00D92F11">
      <w:pPr>
        <w:pStyle w:val="ListParagraph"/>
        <w:numPr>
          <w:ilvl w:val="0"/>
          <w:numId w:val="21"/>
        </w:numPr>
      </w:pPr>
      <w:r>
        <w:t>Balanced Accuracy</w:t>
      </w:r>
    </w:p>
    <w:p w14:paraId="6B2411A3" w14:textId="7CECCE64" w:rsidR="00D92F11" w:rsidRDefault="00D92F11" w:rsidP="00D92F11">
      <w:pPr>
        <w:pStyle w:val="ListParagraph"/>
        <w:numPr>
          <w:ilvl w:val="0"/>
          <w:numId w:val="21"/>
        </w:numPr>
      </w:pPr>
      <w:r>
        <w:t>Macro F1 Score</w:t>
      </w:r>
    </w:p>
    <w:p w14:paraId="218376DB" w14:textId="44F1FE37" w:rsidR="006C2010" w:rsidRDefault="00EC06EF" w:rsidP="00D92F11">
      <w:r>
        <w:t xml:space="preserve">The Balanced Accuracy quickly became apparent as the most important metric due to the imbalance in the dataset, </w:t>
      </w:r>
      <w:r w:rsidR="006C2010">
        <w:t>ensuring that the results weren’t biased towards the more dominant classes.</w:t>
      </w:r>
    </w:p>
    <w:p w14:paraId="2A99B5F5" w14:textId="77777777" w:rsidR="00AD38A3" w:rsidRDefault="00AD38A3" w:rsidP="00D92F11"/>
    <w:p w14:paraId="25B3960C" w14:textId="57EF3641" w:rsidR="006C2010" w:rsidRDefault="006C2010" w:rsidP="00D92F11">
      <w:r>
        <w:t xml:space="preserve">Results were then stored </w:t>
      </w:r>
      <w:r w:rsidR="00AD38A3">
        <w:t>in automatically created CSV files containing:</w:t>
      </w:r>
    </w:p>
    <w:p w14:paraId="3F82F140" w14:textId="0B823BDA" w:rsidR="00AD38A3" w:rsidRDefault="00AD38A3" w:rsidP="00AD38A3">
      <w:pPr>
        <w:pStyle w:val="ListParagraph"/>
        <w:numPr>
          <w:ilvl w:val="0"/>
          <w:numId w:val="22"/>
        </w:numPr>
      </w:pPr>
      <w:r>
        <w:t>Task Name (e.g. Leinster vs Rest)</w:t>
      </w:r>
    </w:p>
    <w:p w14:paraId="047EB1D9" w14:textId="537D4456" w:rsidR="00AD38A3" w:rsidRDefault="00AD38A3" w:rsidP="00AD38A3">
      <w:pPr>
        <w:pStyle w:val="ListParagraph"/>
        <w:numPr>
          <w:ilvl w:val="0"/>
          <w:numId w:val="22"/>
        </w:numPr>
      </w:pPr>
      <w:r>
        <w:t>Model Name</w:t>
      </w:r>
    </w:p>
    <w:p w14:paraId="0A2E427E" w14:textId="0BF1E5DB" w:rsidR="00AD38A3" w:rsidRDefault="00AD38A3" w:rsidP="00AD38A3">
      <w:pPr>
        <w:pStyle w:val="ListParagraph"/>
        <w:numPr>
          <w:ilvl w:val="0"/>
          <w:numId w:val="22"/>
        </w:numPr>
      </w:pPr>
      <w:r>
        <w:t>Number of Samples and Speakers</w:t>
      </w:r>
    </w:p>
    <w:p w14:paraId="0FAF194C" w14:textId="0371B89B" w:rsidR="00AD38A3" w:rsidRDefault="00AD38A3" w:rsidP="00AD38A3">
      <w:pPr>
        <w:pStyle w:val="ListParagraph"/>
        <w:numPr>
          <w:ilvl w:val="0"/>
          <w:numId w:val="22"/>
        </w:numPr>
      </w:pPr>
      <w:r>
        <w:t>Class Distribution amongst the samples</w:t>
      </w:r>
    </w:p>
    <w:p w14:paraId="3ACD011E" w14:textId="55A29C97" w:rsidR="00AD38A3" w:rsidRDefault="00AD38A3" w:rsidP="00AD38A3">
      <w:pPr>
        <w:pStyle w:val="ListParagraph"/>
        <w:numPr>
          <w:ilvl w:val="0"/>
          <w:numId w:val="22"/>
        </w:numPr>
      </w:pPr>
      <w:r>
        <w:t>Performance Metrics</w:t>
      </w:r>
    </w:p>
    <w:p w14:paraId="6C9CE2B1" w14:textId="0B8CC196" w:rsidR="00AD38A3" w:rsidRDefault="00AD38A3" w:rsidP="00AD38A3">
      <w:r>
        <w:t>These results were then used to create visual comparisons between the models and tasks.</w:t>
      </w:r>
    </w:p>
    <w:p w14:paraId="2A6E605B" w14:textId="77777777" w:rsidR="00AD38A3" w:rsidRDefault="00AD38A3" w:rsidP="00AD38A3"/>
    <w:p w14:paraId="4AC92E63" w14:textId="2AC0674E" w:rsidR="00AD38A3" w:rsidRDefault="00AD38A3" w:rsidP="00AD38A3">
      <w:pPr>
        <w:pStyle w:val="Heading4"/>
      </w:pPr>
      <w:r>
        <w:t>Experimental Outcome</w:t>
      </w:r>
    </w:p>
    <w:p w14:paraId="0AC6F15B" w14:textId="0CB50F5C" w:rsidR="00AD38A3" w:rsidRDefault="00AD38A3" w:rsidP="00AD38A3">
      <w:r>
        <w:t xml:space="preserve">The experiments showed </w:t>
      </w:r>
      <w:r w:rsidR="00B6249D">
        <w:t>clear differences bet</w:t>
      </w:r>
      <w:r w:rsidR="00347AB6">
        <w:t xml:space="preserve">ween the feature extraction approaches. The MFCC0-based approach </w:t>
      </w:r>
      <w:r w:rsidR="00CD2593">
        <w:t>clearly struggled with finer classification tasks, barely keeping above the baseline</w:t>
      </w:r>
      <w:r w:rsidR="002D2701">
        <w:t xml:space="preserve">, while </w:t>
      </w:r>
      <w:r w:rsidR="00CD2593">
        <w:t xml:space="preserve">wav2vec-based models performed much better, consistently achieving </w:t>
      </w:r>
      <w:r w:rsidR="002D2701">
        <w:t>higher performance standards. Both approaches achieved better results as the classification tasks grew coarse</w:t>
      </w:r>
      <w:r w:rsidR="0080650D">
        <w:t>r. Due to these results, the wav2vec-based models were selected for use in the final deployed system.</w:t>
      </w:r>
    </w:p>
    <w:p w14:paraId="3B83046E" w14:textId="77777777" w:rsidR="0080650D" w:rsidRPr="00AD38A3" w:rsidRDefault="0080650D" w:rsidP="00AD38A3"/>
    <w:p w14:paraId="1A10C5A4" w14:textId="1659F9F6" w:rsidR="002D21E8" w:rsidRDefault="00833E53" w:rsidP="00DE195C">
      <w:pPr>
        <w:pStyle w:val="Heading3"/>
      </w:pPr>
      <w:r>
        <w:t>5.2.6 Batch Experimentation System</w:t>
      </w:r>
    </w:p>
    <w:p w14:paraId="19837012" w14:textId="32872897" w:rsidR="00833E53" w:rsidRDefault="00094B68" w:rsidP="00833E53">
      <w:r>
        <w:t>The initial experiments were conducted using Jupyter Notebooks, where each change in model or classification task required</w:t>
      </w:r>
      <w:r w:rsidR="00D13DFB">
        <w:t xml:space="preserve"> duplicating the base notebook,</w:t>
      </w:r>
      <w:r>
        <w:t xml:space="preserve"> </w:t>
      </w:r>
      <w:r w:rsidR="00D13DFB">
        <w:t xml:space="preserve">editing the code, </w:t>
      </w:r>
      <w:r w:rsidR="00F73489">
        <w:t>and then re-running the entire pipeline. The outputs were then manually saved, renamed and then archived alongside the notebook.</w:t>
      </w:r>
      <w:r w:rsidR="00D40889">
        <w:t xml:space="preserve"> An experiment write up was </w:t>
      </w:r>
      <w:r w:rsidR="002865E3">
        <w:t xml:space="preserve">also written, showing hypothesises and results’ reflections, </w:t>
      </w:r>
      <w:r w:rsidR="007D5D97">
        <w:t>which then were used to inform later design decisions.</w:t>
      </w:r>
      <w:r w:rsidR="00F73489">
        <w:t xml:space="preserve"> </w:t>
      </w:r>
      <w:r w:rsidR="007D5D97">
        <w:t>However, as</w:t>
      </w:r>
      <w:r w:rsidR="00833E53">
        <w:t xml:space="preserve"> the number of experiments </w:t>
      </w:r>
      <w:r w:rsidR="00833E53">
        <w:lastRenderedPageBreak/>
        <w:t xml:space="preserve">increased, </w:t>
      </w:r>
      <w:r w:rsidR="00F73489">
        <w:t>this</w:t>
      </w:r>
      <w:r w:rsidR="00833E53">
        <w:t xml:space="preserve"> initial method of using </w:t>
      </w:r>
      <w:r w:rsidR="0078159B">
        <w:t xml:space="preserve">notebook based workflows became evidently inefficient and difficult to manage. </w:t>
      </w:r>
      <w:r w:rsidR="00EB0842">
        <w:t xml:space="preserve">To fix this, a batch experimentation system was developed so that </w:t>
      </w:r>
      <w:r w:rsidR="00EC6F22">
        <w:t>ex</w:t>
      </w:r>
      <w:r w:rsidR="00F6136E">
        <w:t>periments were automated and consistency was maintained across all tasks, models and feature representation approaches.</w:t>
      </w:r>
    </w:p>
    <w:p w14:paraId="0803D5E2" w14:textId="77777777" w:rsidR="00F6136E" w:rsidRDefault="00F6136E" w:rsidP="00833E53"/>
    <w:p w14:paraId="6E894CED" w14:textId="0C991FDF" w:rsidR="00F6136E" w:rsidRDefault="00F6136E" w:rsidP="00F6136E">
      <w:pPr>
        <w:pStyle w:val="Heading4"/>
      </w:pPr>
      <w:r>
        <w:t>Pipeline Structure</w:t>
      </w:r>
    </w:p>
    <w:p w14:paraId="62FDFAC3" w14:textId="0C51706C" w:rsidR="00F6136E" w:rsidRDefault="00F6136E" w:rsidP="00B64422">
      <w:r>
        <w:t xml:space="preserve">The experimentation system was built </w:t>
      </w:r>
      <w:r w:rsidR="00B64422">
        <w:t>modularly, so that each component was reusable for different experiments</w:t>
      </w:r>
      <w:r w:rsidR="007A68BC">
        <w:t>:</w:t>
      </w:r>
    </w:p>
    <w:p w14:paraId="1A90D942" w14:textId="247EA56A" w:rsidR="007A68BC" w:rsidRDefault="007A68BC" w:rsidP="007A68BC">
      <w:pPr>
        <w:pStyle w:val="ListParagraph"/>
        <w:numPr>
          <w:ilvl w:val="0"/>
          <w:numId w:val="23"/>
        </w:numPr>
      </w:pPr>
      <w:r>
        <w:t>Task Definitions (task_defs.py)</w:t>
      </w:r>
    </w:p>
    <w:p w14:paraId="7899792F" w14:textId="6C473633" w:rsidR="007A68BC" w:rsidRDefault="00B573A4" w:rsidP="007A68BC">
      <w:pPr>
        <w:pStyle w:val="ListParagraph"/>
      </w:pPr>
      <w:r>
        <w:t xml:space="preserve">Here the classification tasks were defined (e.g. Ulster vs Rest), including label mapping and </w:t>
      </w:r>
      <w:r w:rsidR="00896949">
        <w:t>dataset filtering.</w:t>
      </w:r>
    </w:p>
    <w:p w14:paraId="4C2A71BA" w14:textId="77777777" w:rsidR="007A68BC" w:rsidRDefault="007A68BC" w:rsidP="007A68BC">
      <w:pPr>
        <w:pStyle w:val="ListParagraph"/>
      </w:pPr>
    </w:p>
    <w:p w14:paraId="3AB87716" w14:textId="5DABCA63" w:rsidR="007A68BC" w:rsidRDefault="00896949" w:rsidP="007A68BC">
      <w:pPr>
        <w:pStyle w:val="ListParagraph"/>
        <w:numPr>
          <w:ilvl w:val="0"/>
          <w:numId w:val="23"/>
        </w:numPr>
      </w:pPr>
      <w:r>
        <w:t>Model Definitions (model_defs.py)</w:t>
      </w:r>
    </w:p>
    <w:p w14:paraId="295F992B" w14:textId="717EFC03" w:rsidR="00896949" w:rsidRDefault="00896949" w:rsidP="00896949">
      <w:pPr>
        <w:pStyle w:val="ListParagraph"/>
      </w:pPr>
      <w:r>
        <w:t xml:space="preserve">Here the machine learning models and associated configurations were defined </w:t>
      </w:r>
      <w:r w:rsidR="00FF078B">
        <w:t>(e.g. k-Nearest Neighbour</w:t>
      </w:r>
      <w:r w:rsidR="005B353B">
        <w:t xml:space="preserve"> k = 7)</w:t>
      </w:r>
    </w:p>
    <w:p w14:paraId="4CD5A88D" w14:textId="77777777" w:rsidR="005B353B" w:rsidRDefault="005B353B" w:rsidP="00896949">
      <w:pPr>
        <w:pStyle w:val="ListParagraph"/>
      </w:pPr>
    </w:p>
    <w:p w14:paraId="6938FC94" w14:textId="527F3311" w:rsidR="005B353B" w:rsidRDefault="005B353B" w:rsidP="005B353B">
      <w:pPr>
        <w:pStyle w:val="ListParagraph"/>
        <w:numPr>
          <w:ilvl w:val="0"/>
          <w:numId w:val="23"/>
        </w:numPr>
      </w:pPr>
      <w:r>
        <w:t>Pipeline Utilities (pipeline_utils.py)</w:t>
      </w:r>
    </w:p>
    <w:p w14:paraId="76E4A661" w14:textId="1A317867" w:rsidR="005B353B" w:rsidRDefault="005B353B" w:rsidP="005B353B">
      <w:pPr>
        <w:pStyle w:val="ListParagraph"/>
      </w:pPr>
      <w:r>
        <w:t>This file contained the logic for:</w:t>
      </w:r>
    </w:p>
    <w:p w14:paraId="3FA377B5" w14:textId="2FB3286D" w:rsidR="005B353B" w:rsidRDefault="005B353B" w:rsidP="005B353B">
      <w:pPr>
        <w:pStyle w:val="ListParagraph"/>
        <w:numPr>
          <w:ilvl w:val="1"/>
          <w:numId w:val="23"/>
        </w:numPr>
      </w:pPr>
      <w:r>
        <w:t>Loading and preparing the data</w:t>
      </w:r>
    </w:p>
    <w:p w14:paraId="559CE6A2" w14:textId="221BF858" w:rsidR="005B353B" w:rsidRDefault="005B353B" w:rsidP="005B353B">
      <w:pPr>
        <w:pStyle w:val="ListParagraph"/>
        <w:numPr>
          <w:ilvl w:val="1"/>
          <w:numId w:val="23"/>
        </w:numPr>
      </w:pPr>
      <w:r>
        <w:t>Extracting the features</w:t>
      </w:r>
    </w:p>
    <w:p w14:paraId="4483D0B6" w14:textId="51B14551" w:rsidR="005B353B" w:rsidRDefault="001C1DAC" w:rsidP="005B353B">
      <w:pPr>
        <w:pStyle w:val="ListParagraph"/>
        <w:numPr>
          <w:ilvl w:val="1"/>
          <w:numId w:val="23"/>
        </w:numPr>
      </w:pPr>
      <w:r>
        <w:t>Training and evaluating</w:t>
      </w:r>
    </w:p>
    <w:p w14:paraId="27C4F948" w14:textId="3638DDE9" w:rsidR="001C1DAC" w:rsidRDefault="001C1DAC" w:rsidP="005B353B">
      <w:pPr>
        <w:pStyle w:val="ListParagraph"/>
        <w:numPr>
          <w:ilvl w:val="1"/>
          <w:numId w:val="23"/>
        </w:numPr>
      </w:pPr>
      <w:r>
        <w:t>Metric Calculation</w:t>
      </w:r>
    </w:p>
    <w:p w14:paraId="7F440F0C" w14:textId="77777777" w:rsidR="001C1DAC" w:rsidRDefault="001C1DAC" w:rsidP="001C1DAC"/>
    <w:p w14:paraId="2C8D9573" w14:textId="4CAE7E92" w:rsidR="001C1DAC" w:rsidRDefault="001C1DAC" w:rsidP="001C1DAC">
      <w:pPr>
        <w:pStyle w:val="ListParagraph"/>
        <w:numPr>
          <w:ilvl w:val="0"/>
          <w:numId w:val="23"/>
        </w:numPr>
      </w:pPr>
      <w:r>
        <w:t>Batch Runner (run_batch.py)</w:t>
      </w:r>
    </w:p>
    <w:p w14:paraId="28358C00" w14:textId="03B2EA80" w:rsidR="001C1DAC" w:rsidRDefault="00FB476E" w:rsidP="001C1DAC">
      <w:pPr>
        <w:pStyle w:val="ListParagraph"/>
      </w:pPr>
      <w:r>
        <w:t xml:space="preserve">This files purpose was to iterate </w:t>
      </w:r>
      <w:r w:rsidR="00BC5F10">
        <w:t>through all task – model combination, executing the full pipeline automatically for each configuration.</w:t>
      </w:r>
    </w:p>
    <w:p w14:paraId="678ACC2B" w14:textId="77777777" w:rsidR="005A267C" w:rsidRDefault="005A267C" w:rsidP="001C1DAC">
      <w:pPr>
        <w:pStyle w:val="ListParagraph"/>
      </w:pPr>
    </w:p>
    <w:p w14:paraId="4B2E799E" w14:textId="0E0493AA" w:rsidR="005A267C" w:rsidRPr="00F6136E" w:rsidRDefault="005A267C" w:rsidP="005A267C">
      <w:r>
        <w:t>This structure allowed for all experiments to be executed systematically with no manual intervention, which helped ensure consistency across runs.</w:t>
      </w:r>
    </w:p>
    <w:p w14:paraId="581AB094" w14:textId="77777777" w:rsidR="002D21E8" w:rsidRDefault="002D21E8" w:rsidP="00C53BDA"/>
    <w:p w14:paraId="5915784C" w14:textId="6F9DE841" w:rsidR="005A267C" w:rsidRDefault="005A267C" w:rsidP="005A267C">
      <w:pPr>
        <w:pStyle w:val="Heading4"/>
      </w:pPr>
      <w:r>
        <w:t>Separate Experiment Pipelines</w:t>
      </w:r>
    </w:p>
    <w:p w14:paraId="1E1C9E94" w14:textId="5DD81187" w:rsidR="005A267C" w:rsidRPr="005A267C" w:rsidRDefault="004A60BC" w:rsidP="005A267C">
      <w:r>
        <w:t xml:space="preserve">Each feature extraction approach was contained within its own folder. Each </w:t>
      </w:r>
      <w:r w:rsidR="00D32C43">
        <w:t>approach maintained its own pipeline to ensure separation. The pipeline’s overall structure remained the same</w:t>
      </w:r>
      <w:r w:rsidR="000A0144">
        <w:t xml:space="preserve">, but different feature extraction methods and datasets were used. </w:t>
      </w:r>
      <w:r w:rsidR="00A26B21">
        <w:t>This ensured clarity, as well as allowing for direct comparison between approaches.</w:t>
      </w:r>
    </w:p>
    <w:p w14:paraId="2FBE0A9F" w14:textId="77777777" w:rsidR="005A267C" w:rsidRDefault="005A267C" w:rsidP="00C53BDA"/>
    <w:p w14:paraId="5F1C3E6F" w14:textId="0FAB96B0" w:rsidR="00A26B21" w:rsidRDefault="00A26B21" w:rsidP="00A26B21">
      <w:pPr>
        <w:pStyle w:val="Heading4"/>
      </w:pPr>
      <w:r>
        <w:t>Results Storage and Aggregation</w:t>
      </w:r>
    </w:p>
    <w:p w14:paraId="2B12FB9F" w14:textId="1BCD3B7B" w:rsidR="00A26B21" w:rsidRDefault="00A26B21" w:rsidP="00A26B21">
      <w:r>
        <w:t>Each batch produced both individual experiment outputs (e.g. confusion matrices) as well as an overall single summary csv file which contained aggregated results for all task-model combinations.</w:t>
      </w:r>
    </w:p>
    <w:p w14:paraId="7345D65F" w14:textId="58EBBEAD" w:rsidR="00A26B21" w:rsidRDefault="00A26B21" w:rsidP="00A26B21">
      <w:r>
        <w:t>The summary csv contained the following</w:t>
      </w:r>
      <w:r w:rsidR="00153F79">
        <w:t xml:space="preserve"> columns:</w:t>
      </w:r>
    </w:p>
    <w:p w14:paraId="15BACC7F" w14:textId="079043E9" w:rsidR="00153F79" w:rsidRDefault="00153F79" w:rsidP="00153F79">
      <w:pPr>
        <w:pStyle w:val="ListParagraph"/>
        <w:numPr>
          <w:ilvl w:val="0"/>
          <w:numId w:val="24"/>
        </w:numPr>
      </w:pPr>
      <w:r>
        <w:t>Task name</w:t>
      </w:r>
    </w:p>
    <w:p w14:paraId="7B179D3C" w14:textId="63E09192" w:rsidR="00153F79" w:rsidRDefault="00153F79" w:rsidP="00153F79">
      <w:pPr>
        <w:pStyle w:val="ListParagraph"/>
        <w:numPr>
          <w:ilvl w:val="0"/>
          <w:numId w:val="24"/>
        </w:numPr>
      </w:pPr>
      <w:r>
        <w:lastRenderedPageBreak/>
        <w:t>Model name</w:t>
      </w:r>
    </w:p>
    <w:p w14:paraId="09180737" w14:textId="3A725F6A" w:rsidR="00153F79" w:rsidRDefault="00153F79" w:rsidP="00153F79">
      <w:pPr>
        <w:pStyle w:val="ListParagraph"/>
        <w:numPr>
          <w:ilvl w:val="0"/>
          <w:numId w:val="24"/>
        </w:numPr>
      </w:pPr>
      <w:r>
        <w:t>Number of samples, speakers and classes.</w:t>
      </w:r>
    </w:p>
    <w:p w14:paraId="548E830B" w14:textId="37E6855D" w:rsidR="00153F79" w:rsidRDefault="00153F79" w:rsidP="00153F79">
      <w:pPr>
        <w:pStyle w:val="ListParagraph"/>
        <w:numPr>
          <w:ilvl w:val="0"/>
          <w:numId w:val="24"/>
        </w:numPr>
      </w:pPr>
      <w:r>
        <w:t>Class distribution</w:t>
      </w:r>
    </w:p>
    <w:p w14:paraId="39C9019F" w14:textId="59511D93" w:rsidR="00153F79" w:rsidRDefault="00153F79" w:rsidP="00153F79">
      <w:pPr>
        <w:pStyle w:val="ListParagraph"/>
        <w:numPr>
          <w:ilvl w:val="0"/>
          <w:numId w:val="24"/>
        </w:numPr>
      </w:pPr>
      <w:r>
        <w:t>Average accuracy</w:t>
      </w:r>
    </w:p>
    <w:p w14:paraId="2D47BCAC" w14:textId="39448A25" w:rsidR="00153F79" w:rsidRDefault="00153F79" w:rsidP="00153F79">
      <w:pPr>
        <w:pStyle w:val="ListParagraph"/>
        <w:numPr>
          <w:ilvl w:val="0"/>
          <w:numId w:val="24"/>
        </w:numPr>
      </w:pPr>
      <w:r>
        <w:t>Average balanced accuracy</w:t>
      </w:r>
    </w:p>
    <w:p w14:paraId="4D6F6995" w14:textId="051979AD" w:rsidR="00153F79" w:rsidRDefault="004B67C8" w:rsidP="00153F79">
      <w:pPr>
        <w:pStyle w:val="ListParagraph"/>
        <w:numPr>
          <w:ilvl w:val="0"/>
          <w:numId w:val="24"/>
        </w:numPr>
      </w:pPr>
      <w:r>
        <w:t>Average m</w:t>
      </w:r>
      <w:r w:rsidR="00153F79">
        <w:t xml:space="preserve">acro F1 </w:t>
      </w:r>
      <w:r>
        <w:t>s</w:t>
      </w:r>
      <w:r w:rsidR="00153F79">
        <w:t>core</w:t>
      </w:r>
    </w:p>
    <w:p w14:paraId="4A25239A" w14:textId="4DA4876D" w:rsidR="004B67C8" w:rsidRDefault="004B67C8" w:rsidP="00153F79">
      <w:pPr>
        <w:pStyle w:val="ListParagraph"/>
        <w:numPr>
          <w:ilvl w:val="0"/>
          <w:numId w:val="24"/>
        </w:numPr>
      </w:pPr>
      <w:r>
        <w:t>Accuracy standard deviation</w:t>
      </w:r>
    </w:p>
    <w:p w14:paraId="6DE534BE" w14:textId="54B75572" w:rsidR="00153F79" w:rsidRDefault="00FB171B" w:rsidP="00153F79">
      <w:r>
        <w:t>This summary file was the main source of data for analysis, while the individual outputs were kept for deeper analysis if needed.</w:t>
      </w:r>
    </w:p>
    <w:p w14:paraId="30BB4CEC" w14:textId="77777777" w:rsidR="00FB171B" w:rsidRDefault="00FB171B" w:rsidP="00153F79"/>
    <w:p w14:paraId="607491A9" w14:textId="0A9A82BC" w:rsidR="00FB171B" w:rsidRDefault="00541E86" w:rsidP="00FB171B">
      <w:pPr>
        <w:pStyle w:val="Heading4"/>
      </w:pPr>
      <w:r>
        <w:t>Analysis and Visualisation</w:t>
      </w:r>
    </w:p>
    <w:p w14:paraId="56530393" w14:textId="77777777" w:rsidR="003061D4" w:rsidRDefault="00541E86" w:rsidP="00541E86">
      <w:r>
        <w:t xml:space="preserve">The summary results were converted from a csv file to a XLSX file and analysed using Microsoft Excel. </w:t>
      </w:r>
      <w:r w:rsidR="0022056F">
        <w:t>A range of visualisations were created in order to compare the model performance</w:t>
      </w:r>
      <w:r w:rsidR="006E3992">
        <w:t xml:space="preserve">, which supported </w:t>
      </w:r>
      <w:r w:rsidR="003061D4">
        <w:t>data-driven decision making</w:t>
      </w:r>
      <w:r w:rsidR="0022056F">
        <w:t>.</w:t>
      </w:r>
    </w:p>
    <w:p w14:paraId="6BEC23AC" w14:textId="10097826" w:rsidR="00541E86" w:rsidRDefault="0022056F" w:rsidP="00541E86">
      <w:r>
        <w:t xml:space="preserve"> These visualisations included:</w:t>
      </w:r>
    </w:p>
    <w:p w14:paraId="0DD30C06" w14:textId="75463141" w:rsidR="0022056F" w:rsidRDefault="0022056F" w:rsidP="0022056F">
      <w:pPr>
        <w:pStyle w:val="ListParagraph"/>
        <w:numPr>
          <w:ilvl w:val="0"/>
          <w:numId w:val="26"/>
        </w:numPr>
      </w:pPr>
      <w:r>
        <w:t>Bar c</w:t>
      </w:r>
      <w:r w:rsidR="00EF038B">
        <w:t>harts comparing the balanced accuracy</w:t>
      </w:r>
      <w:r w:rsidR="00B410CC">
        <w:t xml:space="preserve"> across models for each tasks</w:t>
      </w:r>
      <w:r w:rsidR="006D1D37">
        <w:t>.</w:t>
      </w:r>
    </w:p>
    <w:p w14:paraId="5E1CB7D1" w14:textId="03226F27" w:rsidR="000E5263" w:rsidRDefault="000B0BDA" w:rsidP="0022056F">
      <w:pPr>
        <w:pStyle w:val="ListParagraph"/>
        <w:numPr>
          <w:ilvl w:val="0"/>
          <w:numId w:val="26"/>
        </w:numPr>
      </w:pPr>
      <w:r>
        <w:t>Bar charts showing the best performing model per task.</w:t>
      </w:r>
    </w:p>
    <w:p w14:paraId="6EAA7C85" w14:textId="05B43E41" w:rsidR="006D1D37" w:rsidRDefault="005B6518" w:rsidP="006D1D37">
      <w:pPr>
        <w:pStyle w:val="ListParagraph"/>
        <w:numPr>
          <w:ilvl w:val="0"/>
          <w:numId w:val="26"/>
        </w:numPr>
      </w:pPr>
      <w:r>
        <w:t xml:space="preserve">Bar charts </w:t>
      </w:r>
      <w:r w:rsidR="0093508F">
        <w:t>comparing</w:t>
      </w:r>
      <w:r>
        <w:t xml:space="preserve"> </w:t>
      </w:r>
      <w:r>
        <w:t>the a</w:t>
      </w:r>
      <w:r w:rsidR="006D1D37">
        <w:t>verage performance per task.</w:t>
      </w:r>
    </w:p>
    <w:p w14:paraId="6A13835F" w14:textId="71F29A67" w:rsidR="006D1D37" w:rsidRDefault="005B6518" w:rsidP="006D1D37">
      <w:pPr>
        <w:pStyle w:val="ListParagraph"/>
        <w:numPr>
          <w:ilvl w:val="0"/>
          <w:numId w:val="26"/>
        </w:numPr>
      </w:pPr>
      <w:r>
        <w:t xml:space="preserve">Bar charts </w:t>
      </w:r>
      <w:r w:rsidR="0093508F">
        <w:t>of</w:t>
      </w:r>
      <w:r>
        <w:t xml:space="preserve"> the </w:t>
      </w:r>
      <w:r>
        <w:t>i</w:t>
      </w:r>
      <w:r w:rsidR="006D1D37">
        <w:t>mprovement over baseline performance.</w:t>
      </w:r>
    </w:p>
    <w:p w14:paraId="6D88BA9A" w14:textId="03F8D7F9" w:rsidR="000017B9" w:rsidRDefault="005B6518" w:rsidP="000017B9">
      <w:pPr>
        <w:pStyle w:val="ListParagraph"/>
        <w:numPr>
          <w:ilvl w:val="0"/>
          <w:numId w:val="26"/>
        </w:numPr>
      </w:pPr>
      <w:r>
        <w:t xml:space="preserve">Scatter plots </w:t>
      </w:r>
      <w:r w:rsidR="0093508F">
        <w:t xml:space="preserve">comparing the accuracy and balanced accuracy </w:t>
      </w:r>
      <w:r w:rsidR="000017B9">
        <w:t>(for wav2vec experiments).</w:t>
      </w:r>
    </w:p>
    <w:p w14:paraId="283139C1" w14:textId="091ED796" w:rsidR="000017B9" w:rsidRPr="00541E86" w:rsidRDefault="000017B9" w:rsidP="000017B9">
      <w:pPr>
        <w:pStyle w:val="ListParagraph"/>
        <w:numPr>
          <w:ilvl w:val="0"/>
          <w:numId w:val="26"/>
        </w:numPr>
      </w:pPr>
      <w:r>
        <w:t>Comparisons of macro F1 scores across all models.</w:t>
      </w:r>
    </w:p>
    <w:p w14:paraId="243BEC7B" w14:textId="77777777" w:rsidR="005A267C" w:rsidRDefault="005A267C" w:rsidP="00C53BDA"/>
    <w:p w14:paraId="37C3B97A" w14:textId="013258D4" w:rsidR="003061D4" w:rsidRDefault="003061D4" w:rsidP="003061D4">
      <w:pPr>
        <w:pStyle w:val="Heading4"/>
      </w:pPr>
      <w:r>
        <w:t>Role in the Final System</w:t>
      </w:r>
    </w:p>
    <w:p w14:paraId="59D269B6" w14:textId="2FC57938" w:rsidR="003061D4" w:rsidRPr="003061D4" w:rsidRDefault="003061D4" w:rsidP="003061D4">
      <w:r>
        <w:t xml:space="preserve">The batch experiments system was used to evaluate all models and feature combinations. Based on the results, the best-performing models for each classification task were selected and integrated into the final system. This approach ensured that the model selection was based on </w:t>
      </w:r>
      <w:r w:rsidR="0097369C">
        <w:t>consistent</w:t>
      </w:r>
      <w:r>
        <w:t xml:space="preserve"> and repeatable experimentation instead of </w:t>
      </w:r>
      <w:r w:rsidR="0097369C">
        <w:t xml:space="preserve">single experiment results. </w:t>
      </w:r>
    </w:p>
    <w:p w14:paraId="71CE5138" w14:textId="77777777" w:rsidR="003061D4" w:rsidRPr="00C53BDA" w:rsidRDefault="003061D4" w:rsidP="00C53BDA"/>
    <w:p w14:paraId="5C640CFD" w14:textId="701407F0" w:rsidR="0080420E" w:rsidRDefault="0080420E" w:rsidP="0080420E">
      <w:pPr>
        <w:pStyle w:val="Heading2"/>
      </w:pPr>
      <w:r>
        <w:t>5.</w:t>
      </w:r>
      <w:r>
        <w:t>3</w:t>
      </w:r>
      <w:r>
        <w:t xml:space="preserve">. </w:t>
      </w:r>
      <w:r w:rsidR="00BB075B">
        <w:t>Backend</w:t>
      </w:r>
      <w:r>
        <w:t xml:space="preserve"> Development</w:t>
      </w:r>
    </w:p>
    <w:p w14:paraId="35263F3C" w14:textId="65FE9844" w:rsidR="0094722C" w:rsidRDefault="0092726B" w:rsidP="0092726B">
      <w:pPr>
        <w:pStyle w:val="Heading3"/>
      </w:pPr>
      <w:r>
        <w:t>5.3.1 Fast API</w:t>
      </w:r>
    </w:p>
    <w:p w14:paraId="5EBF949C" w14:textId="0460FAF1" w:rsidR="00803FA3" w:rsidRDefault="00803FA3" w:rsidP="00803FA3">
      <w:r>
        <w:t xml:space="preserve">The final backend system was implemented using FastAPI. Unlike the originally planned Django backend, the final </w:t>
      </w:r>
      <w:r w:rsidR="002D1645">
        <w:t xml:space="preserve">system’s </w:t>
      </w:r>
      <w:r>
        <w:t xml:space="preserve">backend </w:t>
      </w:r>
      <w:r w:rsidR="004F5BD8">
        <w:t>was better suited to</w:t>
      </w:r>
      <w:r>
        <w:t xml:space="preserve"> a lightweight API</w:t>
      </w:r>
      <w:r w:rsidR="005668E0">
        <w:t xml:space="preserve">, </w:t>
      </w:r>
      <w:r w:rsidR="00CB3436">
        <w:t>with the primary purpose</w:t>
      </w:r>
      <w:r w:rsidR="002D1645">
        <w:t>s</w:t>
      </w:r>
      <w:r w:rsidR="00CB3436">
        <w:t xml:space="preserve"> of receiving audio input, expos</w:t>
      </w:r>
      <w:r w:rsidR="002D1645">
        <w:t>ing</w:t>
      </w:r>
      <w:r w:rsidR="00CB3436">
        <w:t xml:space="preserve"> the available models, </w:t>
      </w:r>
      <w:r w:rsidR="00045E48">
        <w:t xml:space="preserve">performing prediction and returning structured JSON responses. </w:t>
      </w:r>
      <w:r w:rsidR="003479B4">
        <w:t xml:space="preserve">The backend was designed around the core </w:t>
      </w:r>
      <w:r w:rsidR="00AB06D9">
        <w:t>HTTP</w:t>
      </w:r>
      <w:r w:rsidR="003479B4">
        <w:t xml:space="preserve"> endpoints</w:t>
      </w:r>
      <w:r w:rsidR="00AB06D9">
        <w:t xml:space="preserve">: to check system health, to expose the list of available models, and to accept prediction requests. </w:t>
      </w:r>
      <w:r w:rsidR="00000D7C">
        <w:t>The FastAPI app also serves the frontend</w:t>
      </w:r>
      <w:r w:rsidR="008957EF">
        <w:t>’s home page and the static assets. This allows the final system to function as a single application, with the frontend and backend connected, but still with a clear separation of responsibilities.</w:t>
      </w:r>
    </w:p>
    <w:p w14:paraId="4A384D32" w14:textId="4BEC6BBD" w:rsidR="008957EF" w:rsidRDefault="00C6142D" w:rsidP="00803FA3">
      <w:r>
        <w:t>The use of FastAPI aligned with the modular</w:t>
      </w:r>
      <w:r w:rsidR="00735EA9">
        <w:t>ity based</w:t>
      </w:r>
      <w:r>
        <w:t xml:space="preserve"> backend </w:t>
      </w:r>
      <w:r w:rsidR="00735EA9">
        <w:t xml:space="preserve">architecture which was designed during the project. </w:t>
      </w:r>
      <w:r w:rsidR="007F109D">
        <w:t xml:space="preserve">the model selection and the prediction logic remained lightweight and easy to </w:t>
      </w:r>
      <w:r w:rsidR="007F109D">
        <w:lastRenderedPageBreak/>
        <w:t>extend, which was</w:t>
      </w:r>
      <w:r w:rsidR="00671711">
        <w:t xml:space="preserve"> especially</w:t>
      </w:r>
      <w:r w:rsidR="007F109D">
        <w:t xml:space="preserve"> useful </w:t>
      </w:r>
      <w:r w:rsidR="00671711">
        <w:t>regarding the plugin-based model architecture used in the system.</w:t>
      </w:r>
    </w:p>
    <w:p w14:paraId="771A6512" w14:textId="77777777" w:rsidR="00FB760C" w:rsidRDefault="00FB760C" w:rsidP="00803FA3"/>
    <w:p w14:paraId="201A5B9F" w14:textId="4E1569CC" w:rsidR="00FB760C" w:rsidRPr="00803FA3" w:rsidRDefault="00FB760C" w:rsidP="00FB760C">
      <w:pPr>
        <w:pStyle w:val="Heading3"/>
      </w:pPr>
      <w:r>
        <w:t>5.3.2 Audio Handling and Processing</w:t>
      </w:r>
    </w:p>
    <w:p w14:paraId="02B62A31" w14:textId="37F3FA13" w:rsidR="0080420E" w:rsidRDefault="00D556F0" w:rsidP="0080420E">
      <w:r>
        <w:t xml:space="preserve">One of the main responsibilities of the backend is to receive, decode and prepare the audio sample data before it is passed to the machine learning model. This ensures that all input audio is in a consistent format, regardless of how it was recorded or how it was uploaded. </w:t>
      </w:r>
      <w:r w:rsidR="00636303">
        <w:t>The audio is submitted to the system through the exposed prediction endpoint</w:t>
      </w:r>
      <w:r w:rsidR="00247D9C">
        <w:t xml:space="preserve"> as a file upload. The backend reads the raw audio and performs some validation checks to ensure that the file </w:t>
      </w:r>
      <w:r w:rsidR="00650C21">
        <w:t>has been received soundly. If the file is missing or invalid, then an error message is returned to the user.</w:t>
      </w:r>
    </w:p>
    <w:p w14:paraId="40938B33" w14:textId="77777777" w:rsidR="001F574B" w:rsidRDefault="00D8361A" w:rsidP="0080420E">
      <w:r>
        <w:t>If valid, the audio is then processed using a audio handling module (</w:t>
      </w:r>
      <w:r w:rsidRPr="00D8361A">
        <w:rPr>
          <w:highlight w:val="yellow"/>
        </w:rPr>
        <w:t>NAME EXPLICITLY)</w:t>
      </w:r>
      <w:r w:rsidR="00411FFA">
        <w:t xml:space="preserve">. This module converts the input into a standardised format </w:t>
      </w:r>
      <w:r w:rsidR="00411FFA" w:rsidRPr="00411FFA">
        <w:rPr>
          <w:highlight w:val="yellow"/>
        </w:rPr>
        <w:t>(DON’T SAY FORMAT SAY WHAT EXPLICITLY</w:t>
      </w:r>
      <w:r w:rsidR="00411FFA">
        <w:t xml:space="preserve">) </w:t>
      </w:r>
      <w:r w:rsidR="001F574B">
        <w:t>which</w:t>
      </w:r>
      <w:r w:rsidR="00411FFA">
        <w:t xml:space="preserve"> is suitable for </w:t>
      </w:r>
      <w:r w:rsidR="001F574B">
        <w:t xml:space="preserve">feature extraction and model inference. </w:t>
      </w:r>
    </w:p>
    <w:p w14:paraId="70183B19" w14:textId="774FF319" w:rsidR="00D8361A" w:rsidRDefault="001F574B" w:rsidP="0080420E">
      <w:r>
        <w:t>The steps for processing are:</w:t>
      </w:r>
    </w:p>
    <w:p w14:paraId="6D2436BB" w14:textId="0036277E" w:rsidR="001F574B" w:rsidRDefault="001F574B" w:rsidP="001F574B">
      <w:pPr>
        <w:pStyle w:val="ListParagraph"/>
        <w:numPr>
          <w:ilvl w:val="0"/>
          <w:numId w:val="28"/>
        </w:numPr>
      </w:pPr>
      <w:r>
        <w:t>Convert the audio into mono format</w:t>
      </w:r>
      <w:r w:rsidR="00C01100">
        <w:t>.</w:t>
      </w:r>
    </w:p>
    <w:p w14:paraId="39983AAC" w14:textId="0FFA9678" w:rsidR="001F574B" w:rsidRDefault="001F574B" w:rsidP="001F574B">
      <w:pPr>
        <w:pStyle w:val="ListParagraph"/>
        <w:numPr>
          <w:ilvl w:val="0"/>
          <w:numId w:val="28"/>
        </w:numPr>
      </w:pPr>
      <w:r>
        <w:t>Resample to 16 kHz</w:t>
      </w:r>
      <w:r w:rsidR="008A7E5A">
        <w:t xml:space="preserve"> sampling rate.</w:t>
      </w:r>
    </w:p>
    <w:p w14:paraId="78EF25BE" w14:textId="540934A9" w:rsidR="008A7E5A" w:rsidRDefault="008A7E5A" w:rsidP="001F574B">
      <w:pPr>
        <w:pStyle w:val="ListParagraph"/>
        <w:numPr>
          <w:ilvl w:val="0"/>
          <w:numId w:val="28"/>
        </w:numPr>
      </w:pPr>
      <w:r>
        <w:t xml:space="preserve">Handle different input file types (e.g. WAV, </w:t>
      </w:r>
      <w:proofErr w:type="spellStart"/>
      <w:r>
        <w:t>WebM</w:t>
      </w:r>
      <w:proofErr w:type="spellEnd"/>
      <w:r>
        <w:t>, MP3)</w:t>
      </w:r>
      <w:r w:rsidR="00C01100">
        <w:t>.</w:t>
      </w:r>
    </w:p>
    <w:p w14:paraId="60196CDA" w14:textId="6827AFE8" w:rsidR="00FB760C" w:rsidRDefault="00307D13" w:rsidP="0080420E">
      <w:r>
        <w:t xml:space="preserve">Standardising the audio samples allowed for </w:t>
      </w:r>
      <w:r w:rsidR="007F36AC">
        <w:t>compatibility</w:t>
      </w:r>
      <w:r>
        <w:t xml:space="preserve"> with </w:t>
      </w:r>
      <w:r w:rsidR="00B631C1">
        <w:t xml:space="preserve">both MFCC-based and wav2vec-based pipelines, removing all irregularities that could influence the models performance negatively. </w:t>
      </w:r>
    </w:p>
    <w:p w14:paraId="609AE3F0" w14:textId="2CCBA951" w:rsidR="006E0B20" w:rsidRDefault="006E0B20" w:rsidP="0080420E">
      <w:r>
        <w:t>The audio handling layer also improved the overall robustness of the system as it allowed for multiple different input file formats, and then provided fallback mechanisms where possible.</w:t>
      </w:r>
      <w:r w:rsidR="000C13DD">
        <w:t xml:space="preserve"> This was particularly important due to the file uploading aspect of the system, </w:t>
      </w:r>
      <w:r w:rsidR="00C0662F">
        <w:t xml:space="preserve">as it gives the user more freedom to upload any file type. </w:t>
      </w:r>
      <w:r w:rsidR="00EA62C1">
        <w:t>After the audio is processed, it is passed to the selected model’s pipeline where the features are extracted and the classification is performed.</w:t>
      </w:r>
    </w:p>
    <w:p w14:paraId="0D48B6EE" w14:textId="77777777" w:rsidR="00FB760C" w:rsidRDefault="00FB760C" w:rsidP="0080420E"/>
    <w:p w14:paraId="78426803" w14:textId="296431CA" w:rsidR="0080420E" w:rsidRDefault="0080420E" w:rsidP="0080420E">
      <w:pPr>
        <w:pStyle w:val="Heading2"/>
      </w:pPr>
      <w:r>
        <w:t>5.</w:t>
      </w:r>
      <w:r>
        <w:t>4</w:t>
      </w:r>
      <w:r>
        <w:t xml:space="preserve">. </w:t>
      </w:r>
      <w:r w:rsidR="00BB075B">
        <w:t xml:space="preserve">Frontend </w:t>
      </w:r>
      <w:r>
        <w:t>Development</w:t>
      </w:r>
    </w:p>
    <w:p w14:paraId="609CBE6E" w14:textId="77777777" w:rsidR="0080420E" w:rsidRDefault="0080420E" w:rsidP="0080420E"/>
    <w:p w14:paraId="66C21F86" w14:textId="235DC3DE" w:rsidR="0080420E" w:rsidRDefault="0080420E" w:rsidP="0080420E">
      <w:pPr>
        <w:pStyle w:val="Heading2"/>
      </w:pPr>
      <w:r>
        <w:t>5.</w:t>
      </w:r>
      <w:r w:rsidR="00BB075B">
        <w:t>5. Model Integration and Plugin Architecture</w:t>
      </w:r>
    </w:p>
    <w:p w14:paraId="757D6615" w14:textId="77777777" w:rsidR="0080420E" w:rsidRPr="0080420E" w:rsidRDefault="0080420E" w:rsidP="0080420E"/>
    <w:p w14:paraId="4B117662" w14:textId="0B444E56" w:rsidR="0080420E" w:rsidRDefault="0080420E" w:rsidP="0080420E">
      <w:pPr>
        <w:pStyle w:val="Heading2"/>
      </w:pPr>
      <w:r>
        <w:t>5.</w:t>
      </w:r>
      <w:r>
        <w:t>6</w:t>
      </w:r>
      <w:r>
        <w:t xml:space="preserve">. </w:t>
      </w:r>
      <w:r w:rsidR="00BB075B">
        <w:t xml:space="preserve">Challenged Faced During </w:t>
      </w:r>
      <w:r>
        <w:t>Development</w:t>
      </w:r>
      <w:r w:rsidR="00BB075B">
        <w:t xml:space="preserve"> and Iterations</w:t>
      </w:r>
    </w:p>
    <w:p w14:paraId="49B252B4" w14:textId="77777777" w:rsidR="00084584" w:rsidRPr="007B63DE" w:rsidRDefault="00084584" w:rsidP="007B63DE"/>
    <w:p w14:paraId="7ED2AAC5" w14:textId="4D1BBDC2" w:rsidR="009B697E" w:rsidRDefault="00673FD1" w:rsidP="009B697E">
      <w:pPr>
        <w:pStyle w:val="Heading2"/>
      </w:pPr>
      <w:bookmarkStart w:id="50" w:name="_Toc221701267"/>
      <w:r>
        <w:t>5.</w:t>
      </w:r>
      <w:r w:rsidR="00084584">
        <w:t>X</w:t>
      </w:r>
      <w:r w:rsidR="009B697E">
        <w:t>. Software Development</w:t>
      </w:r>
      <w:bookmarkEnd w:id="50"/>
    </w:p>
    <w:p w14:paraId="72EE4DAF" w14:textId="77777777" w:rsidR="007541C8" w:rsidRPr="007B63DE" w:rsidRDefault="007541C8" w:rsidP="007541C8"/>
    <w:p w14:paraId="3B273806" w14:textId="77777777" w:rsidR="007541C8" w:rsidRDefault="00673FD1" w:rsidP="007541C8">
      <w:pPr>
        <w:pStyle w:val="Heading2"/>
      </w:pPr>
      <w:bookmarkStart w:id="51" w:name="_Toc221701268"/>
      <w:r>
        <w:t>5.</w:t>
      </w:r>
      <w:r w:rsidR="007541C8">
        <w:t>X. O</w:t>
      </w:r>
      <w:r>
        <w:t>t</w:t>
      </w:r>
      <w:r w:rsidR="007541C8">
        <w:t>her Sections</w:t>
      </w:r>
      <w:r>
        <w:t xml:space="preserve"> as needed</w:t>
      </w:r>
      <w:bookmarkEnd w:id="51"/>
    </w:p>
    <w:p w14:paraId="6A9D04FC" w14:textId="77777777" w:rsidR="007B63DE" w:rsidRPr="007B63DE" w:rsidRDefault="007B63DE" w:rsidP="007B63DE"/>
    <w:p w14:paraId="24D52A57" w14:textId="77777777" w:rsidR="009B697E" w:rsidRDefault="00673FD1" w:rsidP="009B697E">
      <w:pPr>
        <w:pStyle w:val="Heading2"/>
      </w:pPr>
      <w:bookmarkStart w:id="52" w:name="_Toc221701269"/>
      <w:r>
        <w:t>5.</w:t>
      </w:r>
      <w:r w:rsidR="007D706C">
        <w:t>X</w:t>
      </w:r>
      <w:r w:rsidR="009B697E">
        <w:t>. Conclusions</w:t>
      </w:r>
      <w:bookmarkEnd w:id="52"/>
    </w:p>
    <w:p w14:paraId="20C60993" w14:textId="77777777" w:rsidR="009B697E" w:rsidRDefault="009B697E" w:rsidP="009B697E"/>
    <w:p w14:paraId="5E57A34B" w14:textId="77777777" w:rsidR="00EE1E55" w:rsidRDefault="00EE1E55" w:rsidP="009B697E"/>
    <w:p w14:paraId="686A0831" w14:textId="3337B683" w:rsidR="007B01AD" w:rsidRDefault="00EE1E55">
      <w:pPr>
        <w:rPr>
          <w:rFonts w:asciiTheme="majorHAnsi" w:eastAsiaTheme="majorEastAsia" w:hAnsiTheme="majorHAnsi" w:cstheme="majorBidi"/>
          <w:color w:val="2E74B5" w:themeColor="accent1" w:themeShade="BF"/>
          <w:sz w:val="32"/>
          <w:szCs w:val="32"/>
        </w:rPr>
      </w:pPr>
      <w:r>
        <w:rPr>
          <w:noProof/>
        </w:rPr>
        <w:lastRenderedPageBreak/>
        <w:drawing>
          <wp:inline distT="0" distB="0" distL="0" distR="0" wp14:anchorId="7B617E27" wp14:editId="108FFBC9">
            <wp:extent cx="4350693" cy="5853659"/>
            <wp:effectExtent l="0" t="0" r="5715" b="1270"/>
            <wp:docPr id="1277300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00974" name="Picture 1277300974"/>
                    <pic:cNvPicPr/>
                  </pic:nvPicPr>
                  <pic:blipFill>
                    <a:blip r:embed="rId14">
                      <a:extLst>
                        <a:ext uri="{28A0092B-C50C-407E-A947-70E740481C1C}">
                          <a14:useLocalDpi xmlns:a14="http://schemas.microsoft.com/office/drawing/2010/main" val="0"/>
                        </a:ext>
                      </a:extLst>
                    </a:blip>
                    <a:stretch>
                      <a:fillRect/>
                    </a:stretch>
                  </pic:blipFill>
                  <pic:spPr>
                    <a:xfrm>
                      <a:off x="0" y="0"/>
                      <a:ext cx="4355625" cy="5860295"/>
                    </a:xfrm>
                    <a:prstGeom prst="rect">
                      <a:avLst/>
                    </a:prstGeom>
                  </pic:spPr>
                </pic:pic>
              </a:graphicData>
            </a:graphic>
          </wp:inline>
        </w:drawing>
      </w:r>
      <w:r w:rsidR="007B01AD">
        <w:br w:type="page"/>
      </w:r>
    </w:p>
    <w:p w14:paraId="46C93E0E" w14:textId="77777777" w:rsidR="009B697E" w:rsidRDefault="00673FD1" w:rsidP="009B697E">
      <w:pPr>
        <w:pStyle w:val="Heading1"/>
      </w:pPr>
      <w:bookmarkStart w:id="53" w:name="_Toc221701270"/>
      <w:r>
        <w:lastRenderedPageBreak/>
        <w:t>6.</w:t>
      </w:r>
      <w:r w:rsidR="009B697E">
        <w:t xml:space="preserve"> </w:t>
      </w:r>
      <w:r w:rsidR="007A7F1C">
        <w:t xml:space="preserve">Testing and </w:t>
      </w:r>
      <w:r w:rsidR="009B697E">
        <w:t>Evaluation</w:t>
      </w:r>
      <w:bookmarkEnd w:id="53"/>
    </w:p>
    <w:p w14:paraId="315E7B66" w14:textId="77777777" w:rsidR="009B697E" w:rsidRDefault="009B697E" w:rsidP="009B697E"/>
    <w:p w14:paraId="10B0C981" w14:textId="77777777" w:rsidR="00673FD1" w:rsidRDefault="00673FD1" w:rsidP="009B697E"/>
    <w:p w14:paraId="692F1E58" w14:textId="77777777" w:rsidR="00673FD1" w:rsidRDefault="00673FD1" w:rsidP="009B697E"/>
    <w:p w14:paraId="4FAC16EB" w14:textId="77777777" w:rsidR="009B697E" w:rsidRDefault="00673FD1" w:rsidP="009B697E">
      <w:pPr>
        <w:pStyle w:val="Heading2"/>
      </w:pPr>
      <w:bookmarkStart w:id="54" w:name="_Toc221701271"/>
      <w:r>
        <w:t>6.</w:t>
      </w:r>
      <w:r w:rsidR="009B697E">
        <w:t>1. Introduction</w:t>
      </w:r>
      <w:bookmarkEnd w:id="54"/>
    </w:p>
    <w:p w14:paraId="17F8265E" w14:textId="77777777" w:rsidR="00673FD1" w:rsidRDefault="00673FD1" w:rsidP="00673FD1"/>
    <w:p w14:paraId="25E49454" w14:textId="77777777" w:rsidR="00673FD1" w:rsidRPr="00673FD1" w:rsidRDefault="00673FD1" w:rsidP="00673FD1"/>
    <w:p w14:paraId="4D1B2C7D" w14:textId="77777777" w:rsidR="007A7F1C" w:rsidRDefault="00673FD1" w:rsidP="007A7F1C">
      <w:pPr>
        <w:pStyle w:val="Heading2"/>
      </w:pPr>
      <w:bookmarkStart w:id="55" w:name="_Toc21975789"/>
      <w:bookmarkStart w:id="56" w:name="_Toc221701272"/>
      <w:r>
        <w:t>6.</w:t>
      </w:r>
      <w:r w:rsidR="007A7F1C">
        <w:t>2. System Testing</w:t>
      </w:r>
      <w:bookmarkEnd w:id="55"/>
      <w:bookmarkEnd w:id="56"/>
    </w:p>
    <w:p w14:paraId="26868650" w14:textId="77777777" w:rsidR="00673FD1" w:rsidRDefault="00673FD1" w:rsidP="00673FD1"/>
    <w:p w14:paraId="11DB68CE" w14:textId="77777777" w:rsidR="00673FD1" w:rsidRPr="00673FD1" w:rsidRDefault="00673FD1" w:rsidP="00673FD1"/>
    <w:p w14:paraId="29507417" w14:textId="77777777" w:rsidR="007A7F1C" w:rsidRDefault="00673FD1" w:rsidP="007A7F1C">
      <w:pPr>
        <w:pStyle w:val="Heading2"/>
      </w:pPr>
      <w:bookmarkStart w:id="57" w:name="_Toc21975790"/>
      <w:bookmarkStart w:id="58" w:name="_Toc221701273"/>
      <w:r>
        <w:t>6.</w:t>
      </w:r>
      <w:r w:rsidR="007A7F1C">
        <w:t>3. System Evaluation</w:t>
      </w:r>
      <w:bookmarkEnd w:id="57"/>
      <w:bookmarkEnd w:id="58"/>
    </w:p>
    <w:p w14:paraId="0E825440" w14:textId="77777777" w:rsidR="00673FD1" w:rsidRDefault="00673FD1" w:rsidP="00673FD1"/>
    <w:p w14:paraId="38E6D013" w14:textId="77777777" w:rsidR="00673FD1" w:rsidRDefault="00673FD1" w:rsidP="00673FD1"/>
    <w:p w14:paraId="09C944EB" w14:textId="77777777" w:rsidR="00673FD1" w:rsidRDefault="00673FD1" w:rsidP="00673FD1">
      <w:pPr>
        <w:pStyle w:val="Heading2"/>
      </w:pPr>
      <w:bookmarkStart w:id="59" w:name="_Toc221701274"/>
      <w:r>
        <w:t>6.4. Evaluate Project Management</w:t>
      </w:r>
      <w:bookmarkEnd w:id="59"/>
    </w:p>
    <w:p w14:paraId="0965A0F3" w14:textId="77777777" w:rsidR="00673FD1" w:rsidRDefault="00673FD1" w:rsidP="00673FD1"/>
    <w:p w14:paraId="1ADC38E3" w14:textId="77777777" w:rsidR="00673FD1" w:rsidRDefault="00673FD1" w:rsidP="00673FD1"/>
    <w:p w14:paraId="0D7F0F32" w14:textId="77777777" w:rsidR="00673FD1" w:rsidRDefault="00673FD1" w:rsidP="00673FD1"/>
    <w:p w14:paraId="5E76A384" w14:textId="77777777" w:rsidR="00673FD1" w:rsidRPr="00673FD1" w:rsidRDefault="00673FD1" w:rsidP="00673FD1">
      <w:pPr>
        <w:pStyle w:val="Heading3"/>
      </w:pPr>
      <w:bookmarkStart w:id="60" w:name="_Toc221701275"/>
      <w:r>
        <w:t>6.4.1 Evaluate Project Plan</w:t>
      </w:r>
      <w:bookmarkEnd w:id="60"/>
    </w:p>
    <w:p w14:paraId="086BDB32" w14:textId="77777777" w:rsidR="00673FD1" w:rsidRDefault="00673FD1" w:rsidP="00673FD1"/>
    <w:p w14:paraId="2CC4B148" w14:textId="77777777" w:rsidR="00673FD1" w:rsidRDefault="00673FD1" w:rsidP="00673FD1"/>
    <w:p w14:paraId="10D1DFC4" w14:textId="77777777" w:rsidR="00673FD1" w:rsidRPr="00673FD1" w:rsidRDefault="00673FD1" w:rsidP="00673FD1">
      <w:pPr>
        <w:pStyle w:val="Heading3"/>
      </w:pPr>
      <w:bookmarkStart w:id="61" w:name="_Toc221701276"/>
      <w:r>
        <w:t>6.4.1 Evaluate Project Execution</w:t>
      </w:r>
      <w:bookmarkEnd w:id="61"/>
    </w:p>
    <w:p w14:paraId="5E82160D" w14:textId="77777777" w:rsidR="00673FD1" w:rsidRDefault="00673FD1" w:rsidP="00673FD1"/>
    <w:p w14:paraId="3F94E53D" w14:textId="77777777" w:rsidR="00673FD1" w:rsidRDefault="00673FD1" w:rsidP="00673FD1"/>
    <w:p w14:paraId="4E2B19F2" w14:textId="77777777" w:rsidR="00673FD1" w:rsidRDefault="00673FD1" w:rsidP="00673FD1"/>
    <w:p w14:paraId="668F2903" w14:textId="77777777" w:rsidR="00673FD1" w:rsidRPr="00673FD1" w:rsidRDefault="00673FD1" w:rsidP="00673FD1"/>
    <w:p w14:paraId="1D25389A" w14:textId="77777777" w:rsidR="009B697E" w:rsidRDefault="00673FD1" w:rsidP="009B697E">
      <w:pPr>
        <w:pStyle w:val="Heading2"/>
      </w:pPr>
      <w:bookmarkStart w:id="62" w:name="_Toc221701277"/>
      <w:r>
        <w:t>6.6.</w:t>
      </w:r>
      <w:r w:rsidR="009B697E">
        <w:t xml:space="preserve"> Conclusions</w:t>
      </w:r>
      <w:bookmarkEnd w:id="62"/>
    </w:p>
    <w:p w14:paraId="37F91DA0" w14:textId="77777777" w:rsidR="009B697E" w:rsidRDefault="009B697E" w:rsidP="009B697E"/>
    <w:p w14:paraId="6AF24702" w14:textId="77777777" w:rsidR="00673FD1" w:rsidRDefault="00673FD1" w:rsidP="009B697E"/>
    <w:p w14:paraId="6B9B074B" w14:textId="77777777" w:rsidR="00673FD1" w:rsidRDefault="00673FD1" w:rsidP="009B697E"/>
    <w:p w14:paraId="3573B3EB"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32CA18F6" w14:textId="77777777" w:rsidR="009B697E" w:rsidRDefault="00673FD1" w:rsidP="009B697E">
      <w:pPr>
        <w:pStyle w:val="Heading1"/>
      </w:pPr>
      <w:bookmarkStart w:id="63" w:name="_Toc221701278"/>
      <w:r>
        <w:lastRenderedPageBreak/>
        <w:t>7.</w:t>
      </w:r>
      <w:r w:rsidR="009B697E">
        <w:t xml:space="preserve"> Conclusions and Future Work</w:t>
      </w:r>
      <w:bookmarkEnd w:id="63"/>
    </w:p>
    <w:p w14:paraId="0E2C6000" w14:textId="77777777" w:rsidR="009B697E" w:rsidRDefault="009B697E" w:rsidP="009B697E"/>
    <w:p w14:paraId="576B902E" w14:textId="77777777" w:rsidR="009B697E" w:rsidRDefault="00673FD1" w:rsidP="009B697E">
      <w:pPr>
        <w:pStyle w:val="Heading2"/>
      </w:pPr>
      <w:bookmarkStart w:id="64" w:name="_Toc221701279"/>
      <w:r>
        <w:t>7.</w:t>
      </w:r>
      <w:r w:rsidR="009B697E">
        <w:t>1. Introduction</w:t>
      </w:r>
      <w:bookmarkEnd w:id="64"/>
    </w:p>
    <w:p w14:paraId="548706AE" w14:textId="77777777" w:rsidR="007B63DE" w:rsidRPr="007B63DE" w:rsidRDefault="007B63DE" w:rsidP="007B63DE"/>
    <w:p w14:paraId="5B183679" w14:textId="77777777" w:rsidR="009B697E" w:rsidRDefault="00673FD1" w:rsidP="009B697E">
      <w:pPr>
        <w:pStyle w:val="Heading2"/>
      </w:pPr>
      <w:bookmarkStart w:id="65" w:name="_Toc221701280"/>
      <w:r>
        <w:t>7.</w:t>
      </w:r>
      <w:r w:rsidR="009B697E">
        <w:t xml:space="preserve">2. </w:t>
      </w:r>
      <w:r w:rsidR="009F179C">
        <w:t>Future Work</w:t>
      </w:r>
      <w:bookmarkEnd w:id="65"/>
    </w:p>
    <w:p w14:paraId="4AEEA410" w14:textId="77777777" w:rsidR="007B63DE" w:rsidRDefault="007B63DE" w:rsidP="009B697E">
      <w:pPr>
        <w:pStyle w:val="Heading2"/>
      </w:pPr>
    </w:p>
    <w:p w14:paraId="4018C710" w14:textId="77777777" w:rsidR="00536DA2" w:rsidRDefault="00673FD1" w:rsidP="009B697E">
      <w:pPr>
        <w:pStyle w:val="Heading2"/>
      </w:pPr>
      <w:bookmarkStart w:id="66" w:name="_Toc221701281"/>
      <w:r>
        <w:t>7.</w:t>
      </w:r>
      <w:r w:rsidR="009B697E">
        <w:t xml:space="preserve">3. </w:t>
      </w:r>
      <w:r w:rsidR="009F179C">
        <w:t>Conclusions</w:t>
      </w:r>
      <w:bookmarkEnd w:id="66"/>
    </w:p>
    <w:p w14:paraId="11999512" w14:textId="77777777" w:rsidR="008A58DD" w:rsidRDefault="008A58DD" w:rsidP="008A58DD"/>
    <w:p w14:paraId="4BF8885D" w14:textId="77777777" w:rsidR="008A58DD" w:rsidRDefault="008A58DD">
      <w:r>
        <w:br w:type="page"/>
      </w:r>
    </w:p>
    <w:p w14:paraId="189433CD" w14:textId="77777777" w:rsidR="00673FD1" w:rsidRPr="00673FD1" w:rsidRDefault="00673FD1" w:rsidP="00673FD1">
      <w:pPr>
        <w:pStyle w:val="Heading1"/>
      </w:pPr>
      <w:bookmarkStart w:id="67" w:name="_Toc210040989"/>
      <w:bookmarkStart w:id="68" w:name="_Toc212189694"/>
      <w:bookmarkStart w:id="69" w:name="_Toc221701282"/>
      <w:r w:rsidRPr="00673FD1">
        <w:lastRenderedPageBreak/>
        <w:t>References</w:t>
      </w:r>
      <w:bookmarkEnd w:id="67"/>
      <w:bookmarkEnd w:id="68"/>
      <w:bookmarkEnd w:id="69"/>
    </w:p>
    <w:p w14:paraId="0893F50D" w14:textId="77777777" w:rsidR="00673FD1" w:rsidRDefault="00673FD1" w:rsidP="00673FD1">
      <w:r>
        <w:t>Hint:</w:t>
      </w:r>
    </w:p>
    <w:p w14:paraId="2F2CA254" w14:textId="77777777" w:rsidR="00673FD1" w:rsidRDefault="00673FD1" w:rsidP="00673FD1">
      <w:r>
        <w:t>Use Zotero to manage your references (see Brightspace resources).</w:t>
      </w:r>
    </w:p>
    <w:p w14:paraId="5E5C499B" w14:textId="77777777" w:rsidR="00673FD1" w:rsidRPr="000C1B0A" w:rsidRDefault="00673FD1" w:rsidP="00673FD1">
      <w:r>
        <w:t xml:space="preserve">Use the </w:t>
      </w:r>
      <w:r>
        <w:rPr>
          <w:b/>
          <w:bCs/>
        </w:rPr>
        <w:t>Harvard</w:t>
      </w:r>
      <w:r>
        <w:t xml:space="preserve"> or </w:t>
      </w:r>
      <w:r w:rsidRPr="00EE4043">
        <w:rPr>
          <w:b/>
          <w:bCs/>
        </w:rPr>
        <w:t>IEEE</w:t>
      </w:r>
      <w:r>
        <w:t xml:space="preserve"> numbering referencing style</w:t>
      </w:r>
    </w:p>
    <w:p w14:paraId="15809807" w14:textId="77777777" w:rsidR="00673FD1" w:rsidRDefault="00673FD1" w:rsidP="00673FD1">
      <w:pPr>
        <w:pStyle w:val="ListParagraph"/>
        <w:numPr>
          <w:ilvl w:val="0"/>
          <w:numId w:val="3"/>
        </w:numPr>
        <w:spacing w:after="120" w:line="240" w:lineRule="auto"/>
      </w:pPr>
      <w:hyperlink r:id="rId15" w:history="1">
        <w:r w:rsidRPr="00AA508B">
          <w:rPr>
            <w:rStyle w:val="Hyperlink"/>
          </w:rPr>
          <w:t>https://www.zotero.org/support/quick_start_guide</w:t>
        </w:r>
      </w:hyperlink>
      <w:r w:rsidRPr="00322B94">
        <w:t xml:space="preserve"> </w:t>
      </w:r>
    </w:p>
    <w:p w14:paraId="09F507FD" w14:textId="77777777" w:rsidR="006C35D9" w:rsidRDefault="006C35D9" w:rsidP="00673FD1"/>
    <w:p w14:paraId="0154FA6C" w14:textId="1642564A" w:rsidR="00673FD1" w:rsidRDefault="008F2A20" w:rsidP="00673FD1">
      <w:r w:rsidRPr="008F2A20">
        <w:t>https://archive.org/details/EtymologicalDictionaryOfProtoCeltic/page/n135/mode/2up</w:t>
      </w:r>
    </w:p>
    <w:p w14:paraId="67A4FA21" w14:textId="77777777" w:rsidR="00673FD1" w:rsidRDefault="00673FD1" w:rsidP="00673FD1">
      <w:pPr>
        <w:pStyle w:val="Heading1"/>
      </w:pPr>
      <w:bookmarkStart w:id="70" w:name="_Toc113992176"/>
    </w:p>
    <w:p w14:paraId="3F1CC0BF" w14:textId="0D980272" w:rsidR="002B5EFB" w:rsidRDefault="002B5EFB" w:rsidP="002B5EFB">
      <w:r>
        <w:rPr>
          <w:rStyle w:val="Strong"/>
          <w:rFonts w:eastAsiaTheme="majorEastAsia"/>
        </w:rPr>
        <w:t xml:space="preserve">Ranko </w:t>
      </w:r>
      <w:proofErr w:type="spellStart"/>
      <w:r>
        <w:rPr>
          <w:rStyle w:val="Strong"/>
          <w:rFonts w:eastAsiaTheme="majorEastAsia"/>
        </w:rPr>
        <w:t>Matasović</w:t>
      </w:r>
      <w:proofErr w:type="spellEnd"/>
      <w:r>
        <w:rPr>
          <w:rStyle w:val="Strong"/>
          <w:rFonts w:eastAsiaTheme="majorEastAsia"/>
        </w:rPr>
        <w:t xml:space="preserve"> (2009)</w:t>
      </w:r>
      <w:r>
        <w:t xml:space="preserve"> </w:t>
      </w:r>
      <w:r w:rsidR="00C12A71" w:rsidRPr="00C12A71">
        <w:rPr>
          <w:rStyle w:val="Emphasis"/>
        </w:rPr>
        <w:t>Etymologica</w:t>
      </w:r>
      <w:r w:rsidR="00A0442B">
        <w:rPr>
          <w:rStyle w:val="Emphasis"/>
        </w:rPr>
        <w:t xml:space="preserve">l </w:t>
      </w:r>
      <w:r w:rsidR="00C12A71" w:rsidRPr="00C12A71">
        <w:rPr>
          <w:rStyle w:val="Emphasis"/>
        </w:rPr>
        <w:t>Dictionary</w:t>
      </w:r>
      <w:r w:rsidR="00C12A71">
        <w:rPr>
          <w:rStyle w:val="Emphasis"/>
        </w:rPr>
        <w:t xml:space="preserve"> </w:t>
      </w:r>
      <w:r w:rsidR="00C12A71" w:rsidRPr="00C12A71">
        <w:rPr>
          <w:rStyle w:val="Emphasis"/>
        </w:rPr>
        <w:t>Of</w:t>
      </w:r>
      <w:r w:rsidR="00C12A71">
        <w:rPr>
          <w:rStyle w:val="Emphasis"/>
        </w:rPr>
        <w:t xml:space="preserve"> </w:t>
      </w:r>
      <w:r w:rsidR="00C12A71" w:rsidRPr="00C12A71">
        <w:rPr>
          <w:rStyle w:val="Emphasis"/>
        </w:rPr>
        <w:t>Proto</w:t>
      </w:r>
      <w:r w:rsidR="00C12A71">
        <w:rPr>
          <w:rStyle w:val="Emphasis"/>
        </w:rPr>
        <w:t xml:space="preserve"> </w:t>
      </w:r>
      <w:r w:rsidR="00C12A71" w:rsidRPr="00C12A71">
        <w:rPr>
          <w:rStyle w:val="Emphasis"/>
        </w:rPr>
        <w:t>Celtic</w:t>
      </w:r>
      <w:r>
        <w:t xml:space="preserve">. Available at: </w:t>
      </w:r>
      <w:hyperlink r:id="rId16" w:tgtFrame="_new" w:history="1">
        <w:r w:rsidR="00C12A71">
          <w:rPr>
            <w:rStyle w:val="Hyperlink"/>
          </w:rPr>
          <w:t>https://archive.org/details/EtymologicalDictionaryOfProtoCeltic/page/n135/mode/2up</w:t>
        </w:r>
      </w:hyperlink>
    </w:p>
    <w:p w14:paraId="00013D80" w14:textId="617F1170" w:rsidR="00F13150" w:rsidRDefault="00F13150" w:rsidP="002B5EFB">
      <w:r>
        <w:t>also</w:t>
      </w:r>
    </w:p>
    <w:p w14:paraId="1D9F5C79" w14:textId="1797FE60" w:rsidR="00F13150" w:rsidRDefault="00F13150" w:rsidP="002B5EFB">
      <w:r w:rsidRPr="00F13150">
        <w:t>https://www.etymonline.com/word/Irish#etymonline_v_12227</w:t>
      </w:r>
    </w:p>
    <w:p w14:paraId="37C90A5F" w14:textId="77777777" w:rsidR="00BF1911" w:rsidRDefault="00BF1911" w:rsidP="002B5EFB"/>
    <w:p w14:paraId="14D5857F" w14:textId="77777777" w:rsidR="00BF1911" w:rsidRDefault="00BF1911" w:rsidP="002B5EFB">
      <w:r w:rsidRPr="00BF1911">
        <w:t>https://www.etymonline.com/word/Hibernia</w:t>
      </w:r>
    </w:p>
    <w:p w14:paraId="04020392" w14:textId="77777777" w:rsidR="00804A31" w:rsidRDefault="00804A31" w:rsidP="002B5EFB"/>
    <w:p w14:paraId="1D07C36A" w14:textId="77777777" w:rsidR="00804A31" w:rsidRDefault="00804A31" w:rsidP="00804A31">
      <w:r>
        <w:t>(</w:t>
      </w:r>
      <w:r w:rsidRPr="007E7D98">
        <w:t xml:space="preserve">Bias against working-class and regional accents has not gone away, </w:t>
      </w:r>
      <w:r>
        <w:t>The Guardian, 2022). Available at:</w:t>
      </w:r>
      <w:r>
        <w:br/>
      </w:r>
      <w:r w:rsidRPr="00804A31">
        <w:t>https://www.theguardian.com/inequality/2022/nov/03/bias-against-working-class-and-regional-accents-has-not-gone-away-report-finds</w:t>
      </w:r>
    </w:p>
    <w:p w14:paraId="068493E7" w14:textId="77777777" w:rsidR="00804A31" w:rsidRDefault="00804A31" w:rsidP="002B5EFB"/>
    <w:p w14:paraId="2A683338" w14:textId="77777777" w:rsidR="00AF6E8F" w:rsidRDefault="00AF6E8F" w:rsidP="002B5EFB">
      <w:r>
        <w:t>(</w:t>
      </w:r>
      <w:r w:rsidRPr="00BF300C">
        <w:t xml:space="preserve">Is Creaky Voice a Valley Girl Feature? </w:t>
      </w:r>
      <w:proofErr w:type="spellStart"/>
      <w:r w:rsidRPr="00BF300C">
        <w:t>Stancetaking</w:t>
      </w:r>
      <w:proofErr w:type="spellEnd"/>
      <w:r w:rsidRPr="00BF300C">
        <w:t xml:space="preserve"> &amp; Evolution of a Linguistic Stereotype</w:t>
      </w:r>
      <w:r>
        <w:t xml:space="preserve">, </w:t>
      </w:r>
      <w:proofErr w:type="spellStart"/>
      <w:r>
        <w:t>Anglophonia</w:t>
      </w:r>
      <w:proofErr w:type="spellEnd"/>
      <w:r>
        <w:t>, 2021)</w:t>
      </w:r>
    </w:p>
    <w:p w14:paraId="3D4F0F09" w14:textId="77777777" w:rsidR="00AF6E8F" w:rsidRDefault="00AF6E8F" w:rsidP="002B5EFB">
      <w:r w:rsidRPr="00AF6E8F">
        <w:t>https://journals.openedition.org/anglophonia/4104</w:t>
      </w:r>
    </w:p>
    <w:p w14:paraId="155B5A76" w14:textId="77777777" w:rsidR="000331D6" w:rsidRDefault="000331D6" w:rsidP="002B5EFB"/>
    <w:p w14:paraId="01B14309" w14:textId="2FF22709" w:rsidR="000331D6" w:rsidRDefault="000331D6" w:rsidP="002B5EFB">
      <w:r>
        <w:t>(</w:t>
      </w:r>
      <w:r w:rsidRPr="00F11BFD">
        <w:t>Twang and Slang: Regional Origin and Perceptual Dialectology in Ohio</w:t>
      </w:r>
      <w:r>
        <w:t xml:space="preserve">, </w:t>
      </w:r>
      <w:r w:rsidRPr="00F11BFD">
        <w:t>Bauer, Mary Kathryn</w:t>
      </w:r>
      <w:r>
        <w:t>, 2013)</w:t>
      </w:r>
    </w:p>
    <w:p w14:paraId="0A2F364E" w14:textId="1F777D9B" w:rsidR="000331D6" w:rsidRPr="002B5EFB" w:rsidRDefault="000331D6" w:rsidP="002B5EFB">
      <w:pPr>
        <w:sectPr w:rsidR="000331D6" w:rsidRPr="002B5EFB" w:rsidSect="0009707D">
          <w:pgSz w:w="11900" w:h="16840"/>
          <w:pgMar w:top="1440" w:right="1440" w:bottom="1440" w:left="1440" w:header="708" w:footer="708" w:gutter="0"/>
          <w:pgNumType w:start="1" w:chapStyle="1"/>
          <w:cols w:space="708"/>
          <w:docGrid w:linePitch="360"/>
        </w:sectPr>
      </w:pPr>
      <w:r w:rsidRPr="000331D6">
        <w:t>https://kb.osu.edu/items/de500e73-7856-5948-89e5-69cd8c5530a5</w:t>
      </w:r>
    </w:p>
    <w:p w14:paraId="50430DB0" w14:textId="77777777" w:rsidR="00673FD1" w:rsidRPr="00C510DF" w:rsidRDefault="00673FD1" w:rsidP="00673FD1">
      <w:pPr>
        <w:pStyle w:val="Heading1"/>
      </w:pPr>
      <w:bookmarkStart w:id="71" w:name="_Toc210040990"/>
      <w:bookmarkStart w:id="72" w:name="_Toc212189695"/>
      <w:bookmarkStart w:id="73" w:name="_Toc221701283"/>
      <w:r w:rsidRPr="00C510DF">
        <w:lastRenderedPageBreak/>
        <w:t xml:space="preserve">Appendix A: </w:t>
      </w:r>
      <w:bookmarkEnd w:id="70"/>
      <w:bookmarkEnd w:id="71"/>
      <w:r w:rsidRPr="00C510DF">
        <w:t>System Model and Analysis</w:t>
      </w:r>
      <w:bookmarkEnd w:id="72"/>
      <w:bookmarkEnd w:id="73"/>
    </w:p>
    <w:p w14:paraId="3770F5BD" w14:textId="77777777" w:rsidR="00673FD1" w:rsidRDefault="00673FD1" w:rsidP="00673FD1"/>
    <w:p w14:paraId="039018E6" w14:textId="77777777" w:rsidR="00673FD1" w:rsidRDefault="00673FD1" w:rsidP="00673FD1">
      <w:r>
        <w:t>Details of Requirements gathering and analysis method</w:t>
      </w:r>
    </w:p>
    <w:p w14:paraId="4A17DCBC" w14:textId="77777777" w:rsidR="00673FD1" w:rsidRDefault="00673FD1" w:rsidP="00673FD1"/>
    <w:p w14:paraId="107C0672" w14:textId="77777777" w:rsidR="00673FD1" w:rsidRDefault="00673FD1" w:rsidP="00673FD1"/>
    <w:p w14:paraId="010FF758" w14:textId="77777777" w:rsidR="00673FD1" w:rsidRDefault="00673FD1" w:rsidP="00673FD1"/>
    <w:p w14:paraId="5C9099B9" w14:textId="77777777" w:rsidR="00673FD1" w:rsidRDefault="00673FD1" w:rsidP="00673FD1"/>
    <w:p w14:paraId="3266353C" w14:textId="77777777" w:rsidR="00673FD1" w:rsidRDefault="00673FD1" w:rsidP="00673FD1">
      <w:pPr>
        <w:pStyle w:val="Heading1"/>
        <w:sectPr w:rsidR="00673FD1" w:rsidSect="00673FD1">
          <w:headerReference w:type="default" r:id="rId17"/>
          <w:footerReference w:type="default" r:id="rId18"/>
          <w:pgSz w:w="11900" w:h="16840"/>
          <w:pgMar w:top="1440" w:right="1440" w:bottom="1440" w:left="1440" w:header="708" w:footer="708" w:gutter="0"/>
          <w:pgNumType w:start="1" w:chapStyle="4"/>
          <w:cols w:space="708"/>
          <w:docGrid w:linePitch="360"/>
        </w:sectPr>
      </w:pPr>
      <w:bookmarkStart w:id="74" w:name="_Toc113992177"/>
    </w:p>
    <w:p w14:paraId="16151ABD" w14:textId="77777777" w:rsidR="00673FD1" w:rsidRPr="006E3839" w:rsidRDefault="00673FD1" w:rsidP="00673FD1">
      <w:pPr>
        <w:pStyle w:val="Heading1"/>
      </w:pPr>
      <w:bookmarkStart w:id="75" w:name="_Toc212189696"/>
      <w:bookmarkStart w:id="76" w:name="_Toc221701284"/>
      <w:bookmarkStart w:id="77" w:name="_Toc210040991"/>
      <w:r w:rsidRPr="006E3839">
        <w:lastRenderedPageBreak/>
        <w:t xml:space="preserve">Appendix B: </w:t>
      </w:r>
      <w:r>
        <w:t>Design</w:t>
      </w:r>
      <w:bookmarkEnd w:id="75"/>
      <w:bookmarkEnd w:id="76"/>
      <w:r>
        <w:t xml:space="preserve"> </w:t>
      </w:r>
      <w:bookmarkEnd w:id="74"/>
      <w:bookmarkEnd w:id="77"/>
    </w:p>
    <w:p w14:paraId="42AF7344" w14:textId="77777777" w:rsidR="00673FD1" w:rsidRDefault="00673FD1" w:rsidP="00673FD1"/>
    <w:p w14:paraId="5FE5D0CB" w14:textId="77777777" w:rsidR="00673FD1" w:rsidRDefault="00673FD1" w:rsidP="00673FD1">
      <w:r>
        <w:t>Details of design approach used</w:t>
      </w:r>
    </w:p>
    <w:p w14:paraId="0E87D477" w14:textId="77777777" w:rsidR="00673FD1" w:rsidRPr="003E670E" w:rsidRDefault="00673FD1" w:rsidP="00673FD1">
      <w:r>
        <w:t>System elements, components, classes</w:t>
      </w:r>
    </w:p>
    <w:p w14:paraId="0BEE8F1B" w14:textId="77777777" w:rsidR="00673FD1" w:rsidRDefault="00673FD1" w:rsidP="00673FD1"/>
    <w:p w14:paraId="59F4C949" w14:textId="77777777" w:rsidR="00673FD1" w:rsidRDefault="00673FD1" w:rsidP="00673FD1"/>
    <w:p w14:paraId="1EDAE47E" w14:textId="77777777" w:rsidR="00673FD1" w:rsidRDefault="00673FD1" w:rsidP="00673FD1"/>
    <w:p w14:paraId="4E7C69A0" w14:textId="77777777" w:rsidR="00673FD1" w:rsidRDefault="00673FD1" w:rsidP="00673FD1">
      <w:pPr>
        <w:sectPr w:rsidR="00673FD1" w:rsidSect="00673FD1">
          <w:headerReference w:type="default" r:id="rId19"/>
          <w:footerReference w:type="default" r:id="rId20"/>
          <w:pgSz w:w="11900" w:h="16840"/>
          <w:pgMar w:top="1440" w:right="1440" w:bottom="1440" w:left="1440" w:header="708" w:footer="708" w:gutter="0"/>
          <w:pgNumType w:start="1" w:chapStyle="4"/>
          <w:cols w:space="708"/>
          <w:docGrid w:linePitch="360"/>
        </w:sectPr>
      </w:pPr>
    </w:p>
    <w:p w14:paraId="15ECED47" w14:textId="77777777" w:rsidR="00673FD1" w:rsidRDefault="00673FD1" w:rsidP="00673FD1">
      <w:pPr>
        <w:pStyle w:val="Heading1"/>
      </w:pPr>
      <w:bookmarkStart w:id="78" w:name="_Toc210040992"/>
      <w:bookmarkStart w:id="79" w:name="_Toc212189697"/>
      <w:bookmarkStart w:id="80" w:name="_Toc221701285"/>
      <w:r w:rsidRPr="006E3839">
        <w:lastRenderedPageBreak/>
        <w:t xml:space="preserve">Appendix C: Prompts Used with </w:t>
      </w:r>
      <w:bookmarkEnd w:id="78"/>
      <w:bookmarkEnd w:id="79"/>
      <w:r w:rsidR="00FD25F6">
        <w:t>Gen AI</w:t>
      </w:r>
      <w:bookmarkEnd w:id="80"/>
      <w:r w:rsidR="00FD25F6">
        <w:t xml:space="preserve"> </w:t>
      </w:r>
    </w:p>
    <w:p w14:paraId="3D578194" w14:textId="77777777" w:rsidR="00FD25F6" w:rsidRDefault="00FD25F6" w:rsidP="00FD25F6"/>
    <w:p w14:paraId="6112DADD" w14:textId="77777777" w:rsidR="00FD25F6" w:rsidRPr="00FD25F6" w:rsidRDefault="00FD25F6" w:rsidP="00FD25F6">
      <w:r>
        <w:t>ChatGPT, CoPilot, Claude etc.</w:t>
      </w:r>
    </w:p>
    <w:p w14:paraId="2B6330CB" w14:textId="77777777" w:rsidR="00456578" w:rsidRDefault="00456578" w:rsidP="00456578"/>
    <w:p w14:paraId="1753B3CA" w14:textId="77777777" w:rsidR="00FD25F6" w:rsidRDefault="00FD25F6" w:rsidP="00456578"/>
    <w:p w14:paraId="01251046" w14:textId="77777777" w:rsidR="00FD25F6" w:rsidRDefault="00FD25F6" w:rsidP="00FD25F6">
      <w:pPr>
        <w:pStyle w:val="Heading2"/>
      </w:pPr>
      <w:bookmarkStart w:id="81" w:name="_Toc221701286"/>
      <w:r>
        <w:t>C.1 Prompts related to Report Writing</w:t>
      </w:r>
      <w:bookmarkEnd w:id="81"/>
    </w:p>
    <w:p w14:paraId="05EDF046" w14:textId="77777777" w:rsidR="00FD25F6" w:rsidRDefault="00FD25F6" w:rsidP="00FD25F6"/>
    <w:p w14:paraId="142772AB" w14:textId="77777777" w:rsidR="00FD25F6" w:rsidRDefault="00FD25F6" w:rsidP="00FD25F6"/>
    <w:p w14:paraId="4866C2CE" w14:textId="77777777" w:rsidR="00FD25F6" w:rsidRDefault="00FD25F6" w:rsidP="00FD25F6"/>
    <w:p w14:paraId="294C2F44" w14:textId="77777777" w:rsidR="00FD25F6" w:rsidRDefault="00FD25F6" w:rsidP="00FD25F6">
      <w:pPr>
        <w:pStyle w:val="Heading2"/>
      </w:pPr>
      <w:bookmarkStart w:id="82" w:name="_Toc221701287"/>
      <w:r>
        <w:t>C.2 Prompts Related to Research</w:t>
      </w:r>
      <w:bookmarkEnd w:id="82"/>
      <w:r>
        <w:t xml:space="preserve"> </w:t>
      </w:r>
    </w:p>
    <w:p w14:paraId="6ABE1E70" w14:textId="77777777" w:rsidR="00FD25F6" w:rsidRPr="00FD25F6" w:rsidRDefault="00FD25F6" w:rsidP="00FD25F6"/>
    <w:p w14:paraId="1AA2AD9E" w14:textId="77777777" w:rsidR="00FD25F6" w:rsidRDefault="00FD25F6" w:rsidP="00FD25F6"/>
    <w:p w14:paraId="6DEB54B2" w14:textId="77777777" w:rsidR="00FD25F6" w:rsidRDefault="00FD25F6" w:rsidP="00FD25F6"/>
    <w:p w14:paraId="781D29BF" w14:textId="77777777" w:rsidR="00FD25F6" w:rsidRDefault="00FD25F6" w:rsidP="00FD25F6"/>
    <w:p w14:paraId="11D7729C" w14:textId="77777777" w:rsidR="00FD25F6" w:rsidRDefault="00FD25F6" w:rsidP="00FD25F6">
      <w:pPr>
        <w:pStyle w:val="Heading2"/>
      </w:pPr>
      <w:bookmarkStart w:id="83" w:name="_Toc221701288"/>
      <w:r>
        <w:t>C.3 Prompts Related to Design</w:t>
      </w:r>
      <w:bookmarkEnd w:id="83"/>
    </w:p>
    <w:p w14:paraId="115485A5" w14:textId="77777777" w:rsidR="00FD25F6" w:rsidRDefault="00FD25F6" w:rsidP="00FD25F6"/>
    <w:p w14:paraId="7297BC8B" w14:textId="77777777" w:rsidR="00FD25F6" w:rsidRDefault="00FD25F6" w:rsidP="00FD25F6"/>
    <w:p w14:paraId="422903C7" w14:textId="77777777" w:rsidR="00FD25F6" w:rsidRDefault="00FD25F6" w:rsidP="00FD25F6"/>
    <w:p w14:paraId="3A82B6B2" w14:textId="77777777" w:rsidR="00FD25F6" w:rsidRDefault="00FD25F6" w:rsidP="00FD25F6">
      <w:pPr>
        <w:pStyle w:val="Heading2"/>
      </w:pPr>
      <w:bookmarkStart w:id="84" w:name="_Toc221701289"/>
      <w:r>
        <w:t>C.4 Prompts Related to Coding</w:t>
      </w:r>
      <w:bookmarkEnd w:id="84"/>
    </w:p>
    <w:p w14:paraId="43A7967E" w14:textId="77777777" w:rsidR="00FD25F6" w:rsidRDefault="00FD25F6" w:rsidP="00FD25F6"/>
    <w:p w14:paraId="0F4532B9" w14:textId="77777777" w:rsidR="00FD25F6" w:rsidRDefault="00FD25F6" w:rsidP="00FD25F6"/>
    <w:p w14:paraId="6CB7999A" w14:textId="77777777" w:rsidR="00FD25F6" w:rsidRPr="00FD25F6" w:rsidRDefault="00FD25F6" w:rsidP="00FD25F6">
      <w:r>
        <w:t xml:space="preserve">C.5 Other Prompts Related to </w:t>
      </w:r>
      <w:proofErr w:type="spellStart"/>
      <w:r>
        <w:t>Proejct</w:t>
      </w:r>
      <w:proofErr w:type="spellEnd"/>
      <w:r>
        <w:t xml:space="preserve"> </w:t>
      </w:r>
    </w:p>
    <w:p w14:paraId="5A8CA433" w14:textId="77777777" w:rsidR="00673FD1" w:rsidRDefault="00673FD1" w:rsidP="00673FD1"/>
    <w:p w14:paraId="60843116" w14:textId="77777777" w:rsidR="00673FD1" w:rsidRDefault="00673FD1" w:rsidP="00673FD1"/>
    <w:p w14:paraId="4A5BFCCC" w14:textId="77777777" w:rsidR="00673FD1" w:rsidRDefault="00673FD1" w:rsidP="00673FD1"/>
    <w:p w14:paraId="45FDF5DA" w14:textId="77777777" w:rsidR="00673FD1" w:rsidRDefault="00673FD1" w:rsidP="00673FD1"/>
    <w:p w14:paraId="3ACD7A92" w14:textId="77777777" w:rsidR="00673FD1" w:rsidRDefault="00673FD1" w:rsidP="00673FD1">
      <w:pPr>
        <w:sectPr w:rsidR="00673FD1" w:rsidSect="00673FD1">
          <w:headerReference w:type="default" r:id="rId21"/>
          <w:footerReference w:type="default" r:id="rId22"/>
          <w:pgSz w:w="11900" w:h="16840"/>
          <w:pgMar w:top="1440" w:right="1440" w:bottom="1440" w:left="1440" w:header="708" w:footer="708" w:gutter="0"/>
          <w:pgNumType w:start="1" w:chapStyle="4"/>
          <w:cols w:space="708"/>
          <w:docGrid w:linePitch="360"/>
        </w:sectPr>
      </w:pPr>
    </w:p>
    <w:p w14:paraId="77E40CBA" w14:textId="77777777" w:rsidR="00673FD1" w:rsidRPr="00D83DDC" w:rsidRDefault="00673FD1" w:rsidP="00673FD1">
      <w:pPr>
        <w:pStyle w:val="Heading1"/>
      </w:pPr>
      <w:bookmarkStart w:id="85" w:name="_Toc210040993"/>
      <w:bookmarkStart w:id="86" w:name="_Toc212189698"/>
      <w:bookmarkStart w:id="87" w:name="_Toc221701290"/>
      <w:r w:rsidRPr="00D83DDC">
        <w:lastRenderedPageBreak/>
        <w:t>Appendix D:</w:t>
      </w:r>
      <w:bookmarkEnd w:id="85"/>
      <w:r>
        <w:t xml:space="preserve"> Additional Code Samples</w:t>
      </w:r>
      <w:bookmarkEnd w:id="86"/>
      <w:bookmarkEnd w:id="87"/>
    </w:p>
    <w:p w14:paraId="02C925AC" w14:textId="77777777" w:rsidR="00673FD1" w:rsidRDefault="00673FD1" w:rsidP="00673FD1"/>
    <w:p w14:paraId="79B6F2C0" w14:textId="77777777" w:rsidR="00673FD1" w:rsidRDefault="00673FD1" w:rsidP="00673FD1">
      <w:r>
        <w:t xml:space="preserve">Provide additional code samples </w:t>
      </w:r>
    </w:p>
    <w:p w14:paraId="7A8BA397" w14:textId="77777777" w:rsidR="00673FD1" w:rsidRDefault="00673FD1" w:rsidP="00673FD1">
      <w:r>
        <w:t>Organised by Logical Architecture</w:t>
      </w:r>
    </w:p>
    <w:p w14:paraId="5A0FC194" w14:textId="77777777" w:rsidR="00673FD1" w:rsidRDefault="00673FD1" w:rsidP="00673FD1"/>
    <w:p w14:paraId="29822FFF" w14:textId="77777777" w:rsidR="00673FD1" w:rsidRDefault="00673FD1" w:rsidP="00673FD1"/>
    <w:p w14:paraId="02780C54" w14:textId="77777777" w:rsidR="00673FD1" w:rsidRDefault="00673FD1" w:rsidP="00673FD1"/>
    <w:p w14:paraId="527D98F4" w14:textId="77777777" w:rsidR="00673FD1" w:rsidRDefault="00673FD1" w:rsidP="00673FD1">
      <w:pPr>
        <w:sectPr w:rsidR="00673FD1" w:rsidSect="00673FD1">
          <w:headerReference w:type="default" r:id="rId23"/>
          <w:footerReference w:type="default" r:id="rId24"/>
          <w:pgSz w:w="11906" w:h="16838"/>
          <w:pgMar w:top="1440" w:right="1440" w:bottom="1440" w:left="1440" w:header="708" w:footer="708" w:gutter="0"/>
          <w:pgNumType w:start="1" w:chapStyle="4"/>
          <w:cols w:space="708"/>
          <w:docGrid w:linePitch="360"/>
        </w:sectPr>
      </w:pPr>
    </w:p>
    <w:p w14:paraId="3761A973" w14:textId="77777777" w:rsidR="00673FD1" w:rsidRPr="00D83DDC" w:rsidRDefault="00673FD1" w:rsidP="00673FD1">
      <w:pPr>
        <w:pStyle w:val="Heading1"/>
      </w:pPr>
      <w:bookmarkStart w:id="88" w:name="_Toc212189699"/>
      <w:bookmarkStart w:id="89" w:name="_Toc221701291"/>
      <w:r w:rsidRPr="00D83DDC">
        <w:lastRenderedPageBreak/>
        <w:t xml:space="preserve">Appendix </w:t>
      </w:r>
      <w:r>
        <w:t>E</w:t>
      </w:r>
      <w:r w:rsidRPr="00D83DDC">
        <w:t>:</w:t>
      </w:r>
      <w:bookmarkEnd w:id="88"/>
      <w:bookmarkEnd w:id="89"/>
      <w:r>
        <w:t xml:space="preserve"> </w:t>
      </w:r>
    </w:p>
    <w:p w14:paraId="38AE8555" w14:textId="77777777" w:rsidR="00673FD1" w:rsidRDefault="00673FD1" w:rsidP="00673FD1"/>
    <w:p w14:paraId="1A3DDE94" w14:textId="21B0016F" w:rsidR="00673FD1" w:rsidRDefault="005D4744" w:rsidP="00673FD1">
      <w:r>
        <w:t>OLD CONTENT:</w:t>
      </w:r>
      <w:r>
        <w:br/>
        <w:t>1.1</w:t>
      </w:r>
    </w:p>
    <w:p w14:paraId="7249E706" w14:textId="77777777" w:rsidR="005D4744" w:rsidRPr="005D4744" w:rsidRDefault="005D4744" w:rsidP="005D4744">
      <w:pPr>
        <w:rPr>
          <w:rFonts w:eastAsiaTheme="majorEastAsia"/>
          <w:sz w:val="13"/>
          <w:szCs w:val="13"/>
        </w:rPr>
      </w:pPr>
      <w:r w:rsidRPr="005D4744">
        <w:rPr>
          <w:sz w:val="13"/>
          <w:szCs w:val="13"/>
        </w:rPr>
        <w:t xml:space="preserve">The name comes from our past, from the Proto-Celtic root </w:t>
      </w:r>
      <w:proofErr w:type="spellStart"/>
      <w:r w:rsidRPr="005D4744">
        <w:rPr>
          <w:sz w:val="13"/>
          <w:szCs w:val="13"/>
        </w:rPr>
        <w:t>Īweriū</w:t>
      </w:r>
      <w:proofErr w:type="spellEnd"/>
      <w:r w:rsidRPr="005D4744">
        <w:rPr>
          <w:sz w:val="13"/>
          <w:szCs w:val="13"/>
        </w:rPr>
        <w:t xml:space="preserve"> </w:t>
      </w:r>
      <w:proofErr w:type="spellStart"/>
      <w:r w:rsidRPr="005D4744">
        <w:rPr>
          <w:sz w:val="13"/>
          <w:szCs w:val="13"/>
        </w:rPr>
        <w:t>porabably</w:t>
      </w:r>
      <w:proofErr w:type="spellEnd"/>
      <w:r w:rsidRPr="005D4744">
        <w:rPr>
          <w:sz w:val="13"/>
          <w:szCs w:val="13"/>
        </w:rPr>
        <w:t xml:space="preserve"> meaning fruitful land or fertile land (</w:t>
      </w:r>
      <w:r w:rsidRPr="005D4744">
        <w:rPr>
          <w:rStyle w:val="Strong"/>
          <w:rFonts w:eastAsiaTheme="majorEastAsia"/>
          <w:b w:val="0"/>
          <w:bCs w:val="0"/>
          <w:sz w:val="13"/>
          <w:szCs w:val="13"/>
        </w:rPr>
        <w:t xml:space="preserve">Ranko </w:t>
      </w:r>
      <w:proofErr w:type="spellStart"/>
      <w:r w:rsidRPr="005D4744">
        <w:rPr>
          <w:rStyle w:val="Strong"/>
          <w:rFonts w:eastAsiaTheme="majorEastAsia"/>
          <w:b w:val="0"/>
          <w:bCs w:val="0"/>
          <w:sz w:val="13"/>
          <w:szCs w:val="13"/>
        </w:rPr>
        <w:t>Matasović</w:t>
      </w:r>
      <w:proofErr w:type="spellEnd"/>
      <w:r w:rsidRPr="005D4744">
        <w:rPr>
          <w:rStyle w:val="Strong"/>
          <w:rFonts w:eastAsiaTheme="majorEastAsia"/>
          <w:b w:val="0"/>
          <w:bCs w:val="0"/>
          <w:sz w:val="13"/>
          <w:szCs w:val="13"/>
        </w:rPr>
        <w:t>, 2009), which the Romans associated with “</w:t>
      </w:r>
      <w:proofErr w:type="spellStart"/>
      <w:r w:rsidRPr="005D4744">
        <w:rPr>
          <w:rStyle w:val="Strong"/>
          <w:rFonts w:eastAsiaTheme="majorEastAsia"/>
          <w:b w:val="0"/>
          <w:bCs w:val="0"/>
          <w:sz w:val="13"/>
          <w:szCs w:val="13"/>
        </w:rPr>
        <w:t>Hibernus</w:t>
      </w:r>
      <w:proofErr w:type="spellEnd"/>
      <w:r w:rsidRPr="005D4744">
        <w:rPr>
          <w:rStyle w:val="Strong"/>
          <w:rFonts w:eastAsiaTheme="majorEastAsia"/>
          <w:b w:val="0"/>
          <w:bCs w:val="0"/>
          <w:sz w:val="13"/>
          <w:szCs w:val="13"/>
        </w:rPr>
        <w:t>” meaning land of winter (</w:t>
      </w:r>
      <w:proofErr w:type="spellStart"/>
      <w:r w:rsidRPr="005D4744">
        <w:rPr>
          <w:rStyle w:val="Strong"/>
          <w:rFonts w:eastAsiaTheme="majorEastAsia"/>
          <w:b w:val="0"/>
          <w:bCs w:val="0"/>
          <w:sz w:val="13"/>
          <w:szCs w:val="13"/>
        </w:rPr>
        <w:t>etymonline</w:t>
      </w:r>
      <w:proofErr w:type="spellEnd"/>
      <w:r w:rsidRPr="005D4744">
        <w:rPr>
          <w:rStyle w:val="Strong"/>
          <w:rFonts w:eastAsiaTheme="majorEastAsia"/>
          <w:b w:val="0"/>
          <w:bCs w:val="0"/>
          <w:sz w:val="13"/>
          <w:szCs w:val="13"/>
        </w:rPr>
        <w:t>, 2026), hence Ireland being referred to as Hibernia and the Irish accent being Hiberno-English.</w:t>
      </w:r>
    </w:p>
    <w:p w14:paraId="1830D189" w14:textId="77777777" w:rsidR="005D4744" w:rsidRPr="00FF66FC" w:rsidRDefault="005D4744" w:rsidP="005D4744">
      <w:pPr>
        <w:rPr>
          <w:sz w:val="13"/>
          <w:szCs w:val="13"/>
        </w:rPr>
      </w:pPr>
      <w:r w:rsidRPr="00FF66FC">
        <w:rPr>
          <w:sz w:val="13"/>
          <w:szCs w:val="13"/>
        </w:rPr>
        <w:t>The English language varies across the world, with class division within the United Kingdom with the perceived elegance of the “Received Pronunciation” accent, otherwise known as the “Queen’s English”, in comparison to the more working class Scouse accent (Bias against working-class and regional accents has not gone away, The Guardian, 2022) to the uptalk of the Californian “</w:t>
      </w:r>
      <w:proofErr w:type="spellStart"/>
      <w:r w:rsidRPr="00FF66FC">
        <w:rPr>
          <w:sz w:val="13"/>
          <w:szCs w:val="13"/>
        </w:rPr>
        <w:t>Vallygirl</w:t>
      </w:r>
      <w:proofErr w:type="spellEnd"/>
      <w:r w:rsidRPr="00FF66FC">
        <w:rPr>
          <w:sz w:val="13"/>
          <w:szCs w:val="13"/>
        </w:rPr>
        <w:t xml:space="preserve">” (Is Creaky Voice a Valley Girl Feature? </w:t>
      </w:r>
      <w:proofErr w:type="spellStart"/>
      <w:r w:rsidRPr="00FF66FC">
        <w:rPr>
          <w:sz w:val="13"/>
          <w:szCs w:val="13"/>
        </w:rPr>
        <w:t>Stancetaking</w:t>
      </w:r>
      <w:proofErr w:type="spellEnd"/>
      <w:r w:rsidRPr="00FF66FC">
        <w:rPr>
          <w:sz w:val="13"/>
          <w:szCs w:val="13"/>
        </w:rPr>
        <w:t xml:space="preserve"> &amp; Evolution of a Linguistic Stereotype, </w:t>
      </w:r>
      <w:proofErr w:type="spellStart"/>
      <w:r w:rsidRPr="00FF66FC">
        <w:rPr>
          <w:sz w:val="13"/>
          <w:szCs w:val="13"/>
        </w:rPr>
        <w:t>Anglophonia</w:t>
      </w:r>
      <w:proofErr w:type="spellEnd"/>
      <w:r w:rsidRPr="00FF66FC">
        <w:rPr>
          <w:sz w:val="13"/>
          <w:szCs w:val="13"/>
        </w:rPr>
        <w:t xml:space="preserve">, 2021) to the iconic twang of the </w:t>
      </w:r>
      <w:proofErr w:type="spellStart"/>
      <w:r w:rsidRPr="00FF66FC">
        <w:rPr>
          <w:sz w:val="13"/>
          <w:szCs w:val="13"/>
        </w:rPr>
        <w:t>Sourthern</w:t>
      </w:r>
      <w:proofErr w:type="spellEnd"/>
      <w:r w:rsidRPr="00FF66FC">
        <w:rPr>
          <w:sz w:val="13"/>
          <w:szCs w:val="13"/>
        </w:rPr>
        <w:t xml:space="preserve"> USA (Twang and Slang: Regional Origin and Perceptual Dialectology in Ohio, Bauer, Mary Kathryn, 2013). </w:t>
      </w:r>
    </w:p>
    <w:p w14:paraId="23E32E17" w14:textId="77777777" w:rsidR="005D4744" w:rsidRPr="00FF66FC" w:rsidRDefault="005D4744" w:rsidP="005D4744">
      <w:pPr>
        <w:rPr>
          <w:sz w:val="13"/>
          <w:szCs w:val="13"/>
        </w:rPr>
      </w:pPr>
      <w:r w:rsidRPr="00FF66FC">
        <w:rPr>
          <w:sz w:val="13"/>
          <w:szCs w:val="13"/>
        </w:rPr>
        <w:t xml:space="preserve">The Irish accent, or Hiberno-English is a distinct dialect of the English language etymologically. The dialect originates from the Irish people directly translating from their mother tongue, </w:t>
      </w:r>
      <w:proofErr w:type="spellStart"/>
      <w:r w:rsidRPr="00FF66FC">
        <w:rPr>
          <w:sz w:val="13"/>
          <w:szCs w:val="13"/>
        </w:rPr>
        <w:t>Gaeilge</w:t>
      </w:r>
      <w:proofErr w:type="spellEnd"/>
      <w:r w:rsidRPr="00FF66FC">
        <w:rPr>
          <w:sz w:val="13"/>
          <w:szCs w:val="13"/>
        </w:rPr>
        <w:t>, the Irish language.</w:t>
      </w:r>
    </w:p>
    <w:p w14:paraId="7505959F" w14:textId="77777777" w:rsidR="005D4744" w:rsidRDefault="005D4744" w:rsidP="00673FD1"/>
    <w:p w14:paraId="52909F4B" w14:textId="77777777" w:rsidR="00673FD1" w:rsidRDefault="00673FD1" w:rsidP="00673FD1"/>
    <w:p w14:paraId="113BDDAF" w14:textId="77777777" w:rsidR="00673FD1" w:rsidRPr="008A58DD" w:rsidRDefault="00673FD1" w:rsidP="00673FD1"/>
    <w:p w14:paraId="40B44975" w14:textId="77777777" w:rsidR="00673FD1" w:rsidRPr="008A58DD" w:rsidRDefault="00673FD1" w:rsidP="00673FD1"/>
    <w:p w14:paraId="5F72E0E6" w14:textId="77777777" w:rsidR="00673FD1" w:rsidRPr="008A58DD" w:rsidRDefault="00673FD1" w:rsidP="00673FD1"/>
    <w:sectPr w:rsidR="00673FD1" w:rsidRPr="008A58DD" w:rsidSect="0009707D">
      <w:headerReference w:type="default" r:id="rId25"/>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2928E" w14:textId="77777777" w:rsidR="00751CB7" w:rsidRDefault="00751CB7">
      <w:pPr>
        <w:spacing w:after="0" w:line="240" w:lineRule="auto"/>
      </w:pPr>
      <w:r>
        <w:separator/>
      </w:r>
    </w:p>
  </w:endnote>
  <w:endnote w:type="continuationSeparator" w:id="0">
    <w:p w14:paraId="4EE35027" w14:textId="77777777" w:rsidR="00751CB7" w:rsidRDefault="00751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CF67" w14:textId="77777777" w:rsidR="00F628B7" w:rsidRDefault="001513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C8D79C9" w14:textId="77777777" w:rsidR="00F628B7" w:rsidRDefault="00F628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B6C7D" w14:textId="77777777" w:rsidR="00F628B7" w:rsidRDefault="001513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A7F1C">
      <w:rPr>
        <w:rStyle w:val="PageNumber"/>
        <w:noProof/>
      </w:rPr>
      <w:t>12</w:t>
    </w:r>
    <w:r>
      <w:rPr>
        <w:rStyle w:val="PageNumber"/>
      </w:rPr>
      <w:fldChar w:fldCharType="end"/>
    </w:r>
  </w:p>
  <w:p w14:paraId="62CDD059" w14:textId="77777777" w:rsidR="00F628B7" w:rsidRDefault="00F628B7">
    <w:pPr>
      <w:pStyle w:val="Footer"/>
      <w:ind w:right="360"/>
      <w:jc w:val="right"/>
      <w:rPr>
        <w:rStyle w:val="PageNumber"/>
      </w:rPr>
    </w:pPr>
  </w:p>
  <w:p w14:paraId="0CBED77A" w14:textId="77777777" w:rsidR="00F628B7" w:rsidRDefault="00F628B7">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10468A61" w14:textId="77777777" w:rsidR="00673FD1" w:rsidRDefault="00673F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3775A3" w14:textId="77777777" w:rsidR="00673FD1" w:rsidRDefault="00673FD1"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589320"/>
      <w:docPartObj>
        <w:docPartGallery w:val="Page Numbers (Bottom of Page)"/>
        <w:docPartUnique/>
      </w:docPartObj>
    </w:sdtPr>
    <w:sdtEndPr>
      <w:rPr>
        <w:noProof/>
      </w:rPr>
    </w:sdtEndPr>
    <w:sdtContent>
      <w:p w14:paraId="6845B203" w14:textId="77777777" w:rsidR="00673FD1" w:rsidRDefault="0076328D" w:rsidP="0009707D">
        <w:pPr>
          <w:pStyle w:val="Footer"/>
          <w:jc w:val="center"/>
        </w:pPr>
        <w:sdt>
          <w:sdtPr>
            <w:id w:val="-1029573823"/>
            <w:docPartObj>
              <w:docPartGallery w:val="Page Numbers (Bottom of Page)"/>
              <w:docPartUnique/>
            </w:docPartObj>
          </w:sdtPr>
          <w:sdtEndPr>
            <w:rPr>
              <w:noProof/>
            </w:rPr>
          </w:sdtEndPr>
          <w:sdtContent>
            <w:r w:rsidR="0009707D">
              <w:t xml:space="preserve">A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6BA7" w14:textId="77777777" w:rsidR="00673FD1" w:rsidRDefault="0076328D" w:rsidP="0009707D">
    <w:pPr>
      <w:pStyle w:val="Footer"/>
      <w:jc w:val="center"/>
    </w:pPr>
    <w:sdt>
      <w:sdtPr>
        <w:id w:val="-662698734"/>
        <w:docPartObj>
          <w:docPartGallery w:val="Page Numbers (Bottom of Page)"/>
          <w:docPartUnique/>
        </w:docPartObj>
      </w:sdtPr>
      <w:sdtEndPr>
        <w:rPr>
          <w:noProof/>
        </w:rPr>
      </w:sdtEndPr>
      <w:sdtContent>
        <w:r w:rsidR="0009707D">
          <w:t xml:space="preserve">B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r w:rsidR="00673FD1">
      <w:rPr>
        <w:noProof/>
        <w:lang w:val="en-US"/>
      </w:rPr>
      <mc:AlternateContent>
        <mc:Choice Requires="wps">
          <w:drawing>
            <wp:anchor distT="0" distB="0" distL="0" distR="0" simplePos="0" relativeHeight="251657216" behindDoc="0" locked="0" layoutInCell="1" allowOverlap="1" wp14:anchorId="4BC80EC3" wp14:editId="54EB1E7D">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2CFD1C" w14:textId="77777777" w:rsidR="00673FD1" w:rsidRPr="009E3C5C" w:rsidRDefault="00673FD1" w:rsidP="00195F56">
                          <w:r w:rsidRPr="009E3C5C">
                            <w:t xml:space="preserve">B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80EC3" id="Rectangle 17273626" o:spid="_x0000_s1026" style="position:absolute;left:0;text-align:left;margin-left:0;margin-top:0;width:39.1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" filled="f" stroked="f" strokeweight="3pt">
              <v:textbox>
                <w:txbxContent>
                  <w:p w14:paraId="282CFD1C" w14:textId="77777777" w:rsidR="00673FD1" w:rsidRPr="009E3C5C" w:rsidRDefault="00673FD1" w:rsidP="00195F56">
                    <w:r w:rsidRPr="009E3C5C">
                      <w:t xml:space="preserve">B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D2C8" w14:textId="77777777" w:rsidR="00673FD1" w:rsidRDefault="0076328D" w:rsidP="0009707D">
    <w:pPr>
      <w:pStyle w:val="Footer"/>
      <w:jc w:val="center"/>
    </w:pPr>
    <w:sdt>
      <w:sdtPr>
        <w:id w:val="-120307643"/>
        <w:docPartObj>
          <w:docPartGallery w:val="Page Numbers (Bottom of Page)"/>
          <w:docPartUnique/>
        </w:docPartObj>
      </w:sdtPr>
      <w:sdtEndPr>
        <w:rPr>
          <w:noProof/>
        </w:rPr>
      </w:sdtEndPr>
      <w:sdtContent>
        <w:sdt>
          <w:sdtPr>
            <w:id w:val="-541827595"/>
            <w:docPartObj>
              <w:docPartGallery w:val="Page Numbers (Bottom of Page)"/>
              <w:docPartUnique/>
            </w:docPartObj>
          </w:sdtPr>
          <w:sdtEndPr>
            <w:rPr>
              <w:noProof/>
            </w:rPr>
          </w:sdtEndPr>
          <w:sdtContent>
            <w:r w:rsidR="0009707D">
              <w:t xml:space="preserve">C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sdtContent>
    </w:sdt>
    <w:r w:rsidR="00673FD1">
      <w:rPr>
        <w:noProof/>
        <w:lang w:val="en-US"/>
      </w:rPr>
      <mc:AlternateContent>
        <mc:Choice Requires="wps">
          <w:drawing>
            <wp:anchor distT="0" distB="0" distL="0" distR="0" simplePos="0" relativeHeight="251658240" behindDoc="0" locked="0" layoutInCell="1" allowOverlap="1" wp14:anchorId="6F374C3B" wp14:editId="3774582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7E6D21" w14:textId="77777777" w:rsidR="00673FD1" w:rsidRPr="009E3C5C" w:rsidRDefault="00673FD1" w:rsidP="00195F56">
                          <w:r w:rsidRPr="009E3C5C">
                            <w:t xml:space="preserve">C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74C3B" id="Rectangle 2115543711" o:spid="_x0000_s1027" style="position:absolute;left:0;text-align:left;margin-left:0;margin-top:0;width:41.85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" filled="f" stroked="f" strokeweight="3pt">
              <v:textbox>
                <w:txbxContent>
                  <w:p w14:paraId="7C7E6D21" w14:textId="77777777" w:rsidR="00673FD1" w:rsidRPr="009E3C5C" w:rsidRDefault="00673FD1" w:rsidP="00195F56">
                    <w:r w:rsidRPr="009E3C5C">
                      <w:t xml:space="preserve">C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8327"/>
      <w:docPartObj>
        <w:docPartGallery w:val="Page Numbers (Bottom of Page)"/>
        <w:docPartUnique/>
      </w:docPartObj>
    </w:sdtPr>
    <w:sdtEndPr>
      <w:rPr>
        <w:noProof/>
      </w:rPr>
    </w:sdtEndPr>
    <w:sdtContent>
      <w:p w14:paraId="40B37CA0" w14:textId="77777777" w:rsidR="00673FD1" w:rsidRDefault="0076328D" w:rsidP="0009707D">
        <w:pPr>
          <w:pStyle w:val="Footer"/>
          <w:jc w:val="center"/>
        </w:pPr>
        <w:sdt>
          <w:sdtPr>
            <w:id w:val="-982310599"/>
            <w:docPartObj>
              <w:docPartGallery w:val="Page Numbers (Bottom of Page)"/>
              <w:docPartUnique/>
            </w:docPartObj>
          </w:sdtPr>
          <w:sdtEndPr>
            <w:rPr>
              <w:noProof/>
            </w:rPr>
          </w:sdtEndPr>
          <w:sdtContent>
            <w:r w:rsidR="0009707D">
              <w:t xml:space="preserve">D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843846"/>
      <w:docPartObj>
        <w:docPartGallery w:val="Page Numbers (Bottom of Page)"/>
        <w:docPartUnique/>
      </w:docPartObj>
    </w:sdtPr>
    <w:sdtEndPr>
      <w:rPr>
        <w:noProof/>
      </w:rPr>
    </w:sdtEndPr>
    <w:sdtContent>
      <w:p w14:paraId="44D250F4" w14:textId="77777777" w:rsidR="0009707D" w:rsidRDefault="0076328D" w:rsidP="0009707D">
        <w:pPr>
          <w:pStyle w:val="Footer"/>
          <w:jc w:val="center"/>
        </w:pPr>
        <w:sdt>
          <w:sdtPr>
            <w:id w:val="-94627764"/>
            <w:docPartObj>
              <w:docPartGallery w:val="Page Numbers (Bottom of Page)"/>
              <w:docPartUnique/>
            </w:docPartObj>
          </w:sdtPr>
          <w:sdtEndPr>
            <w:rPr>
              <w:noProof/>
            </w:rPr>
          </w:sdtEndPr>
          <w:sdtContent>
            <w:r w:rsidR="0009707D">
              <w:t xml:space="preserve">E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8965E" w14:textId="77777777" w:rsidR="00751CB7" w:rsidRDefault="00751CB7">
      <w:pPr>
        <w:spacing w:after="0" w:line="240" w:lineRule="auto"/>
      </w:pPr>
      <w:r>
        <w:separator/>
      </w:r>
    </w:p>
  </w:footnote>
  <w:footnote w:type="continuationSeparator" w:id="0">
    <w:p w14:paraId="652F3BCE" w14:textId="77777777" w:rsidR="00751CB7" w:rsidRDefault="00751C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8F6A" w14:textId="77777777" w:rsidR="0009707D" w:rsidRDefault="000970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981A" w14:textId="77777777" w:rsidR="0009707D" w:rsidRDefault="000970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A762" w14:textId="77777777" w:rsidR="0009707D" w:rsidRDefault="0009707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3CC7" w14:textId="77777777" w:rsidR="0009707D" w:rsidRDefault="0009707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F07D3" w14:textId="77777777" w:rsidR="0009707D" w:rsidRDefault="0009707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42E63" w14:textId="77777777" w:rsidR="0009707D" w:rsidRDefault="000970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0EF33E84"/>
    <w:multiLevelType w:val="multilevel"/>
    <w:tmpl w:val="159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066B6"/>
    <w:multiLevelType w:val="multilevel"/>
    <w:tmpl w:val="B03EE8DE"/>
    <w:lvl w:ilvl="0">
      <w:start w:val="1"/>
      <w:numFmt w:val="decimal"/>
      <w:lvlText w:val="%1."/>
      <w:lvlJc w:val="left"/>
      <w:pPr>
        <w:ind w:left="720" w:hanging="360"/>
      </w:pPr>
    </w:lvl>
    <w:lvl w:ilvl="1">
      <w:start w:val="5"/>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1451473"/>
    <w:multiLevelType w:val="multilevel"/>
    <w:tmpl w:val="873A48A8"/>
    <w:styleLink w:val="CurrentList1"/>
    <w:lvl w:ilvl="0">
      <w:start w:val="1"/>
      <w:numFmt w:val="decimal"/>
      <w:lvlText w:val="%1."/>
      <w:lvlJc w:val="left"/>
      <w:pPr>
        <w:ind w:left="360" w:hanging="360"/>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3285CB0"/>
    <w:multiLevelType w:val="hybridMultilevel"/>
    <w:tmpl w:val="3FE6C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E44FC9"/>
    <w:multiLevelType w:val="hybridMultilevel"/>
    <w:tmpl w:val="55DE8E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B77C06"/>
    <w:multiLevelType w:val="hybridMultilevel"/>
    <w:tmpl w:val="65304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292734"/>
    <w:multiLevelType w:val="hybridMultilevel"/>
    <w:tmpl w:val="548CCF70"/>
    <w:lvl w:ilvl="0" w:tplc="08090001">
      <w:start w:val="1"/>
      <w:numFmt w:val="bullet"/>
      <w:lvlText w:val=""/>
      <w:lvlJc w:val="left"/>
      <w:pPr>
        <w:ind w:left="1164" w:hanging="360"/>
      </w:pPr>
      <w:rPr>
        <w:rFonts w:ascii="Symbol" w:hAnsi="Symbol" w:hint="default"/>
      </w:rPr>
    </w:lvl>
    <w:lvl w:ilvl="1" w:tplc="08090003" w:tentative="1">
      <w:start w:val="1"/>
      <w:numFmt w:val="bullet"/>
      <w:lvlText w:val="o"/>
      <w:lvlJc w:val="left"/>
      <w:pPr>
        <w:ind w:left="1884" w:hanging="360"/>
      </w:pPr>
      <w:rPr>
        <w:rFonts w:ascii="Courier New" w:hAnsi="Courier New" w:cs="Courier New" w:hint="default"/>
      </w:rPr>
    </w:lvl>
    <w:lvl w:ilvl="2" w:tplc="08090005" w:tentative="1">
      <w:start w:val="1"/>
      <w:numFmt w:val="bullet"/>
      <w:lvlText w:val=""/>
      <w:lvlJc w:val="left"/>
      <w:pPr>
        <w:ind w:left="2604" w:hanging="360"/>
      </w:pPr>
      <w:rPr>
        <w:rFonts w:ascii="Wingdings" w:hAnsi="Wingdings" w:hint="default"/>
      </w:rPr>
    </w:lvl>
    <w:lvl w:ilvl="3" w:tplc="08090001" w:tentative="1">
      <w:start w:val="1"/>
      <w:numFmt w:val="bullet"/>
      <w:lvlText w:val=""/>
      <w:lvlJc w:val="left"/>
      <w:pPr>
        <w:ind w:left="3324" w:hanging="360"/>
      </w:pPr>
      <w:rPr>
        <w:rFonts w:ascii="Symbol" w:hAnsi="Symbol" w:hint="default"/>
      </w:rPr>
    </w:lvl>
    <w:lvl w:ilvl="4" w:tplc="08090003" w:tentative="1">
      <w:start w:val="1"/>
      <w:numFmt w:val="bullet"/>
      <w:lvlText w:val="o"/>
      <w:lvlJc w:val="left"/>
      <w:pPr>
        <w:ind w:left="4044" w:hanging="360"/>
      </w:pPr>
      <w:rPr>
        <w:rFonts w:ascii="Courier New" w:hAnsi="Courier New" w:cs="Courier New" w:hint="default"/>
      </w:rPr>
    </w:lvl>
    <w:lvl w:ilvl="5" w:tplc="08090005" w:tentative="1">
      <w:start w:val="1"/>
      <w:numFmt w:val="bullet"/>
      <w:lvlText w:val=""/>
      <w:lvlJc w:val="left"/>
      <w:pPr>
        <w:ind w:left="4764" w:hanging="360"/>
      </w:pPr>
      <w:rPr>
        <w:rFonts w:ascii="Wingdings" w:hAnsi="Wingdings" w:hint="default"/>
      </w:rPr>
    </w:lvl>
    <w:lvl w:ilvl="6" w:tplc="08090001" w:tentative="1">
      <w:start w:val="1"/>
      <w:numFmt w:val="bullet"/>
      <w:lvlText w:val=""/>
      <w:lvlJc w:val="left"/>
      <w:pPr>
        <w:ind w:left="5484" w:hanging="360"/>
      </w:pPr>
      <w:rPr>
        <w:rFonts w:ascii="Symbol" w:hAnsi="Symbol" w:hint="default"/>
      </w:rPr>
    </w:lvl>
    <w:lvl w:ilvl="7" w:tplc="08090003" w:tentative="1">
      <w:start w:val="1"/>
      <w:numFmt w:val="bullet"/>
      <w:lvlText w:val="o"/>
      <w:lvlJc w:val="left"/>
      <w:pPr>
        <w:ind w:left="6204" w:hanging="360"/>
      </w:pPr>
      <w:rPr>
        <w:rFonts w:ascii="Courier New" w:hAnsi="Courier New" w:cs="Courier New" w:hint="default"/>
      </w:rPr>
    </w:lvl>
    <w:lvl w:ilvl="8" w:tplc="08090005" w:tentative="1">
      <w:start w:val="1"/>
      <w:numFmt w:val="bullet"/>
      <w:lvlText w:val=""/>
      <w:lvlJc w:val="left"/>
      <w:pPr>
        <w:ind w:left="6924" w:hanging="360"/>
      </w:pPr>
      <w:rPr>
        <w:rFonts w:ascii="Wingdings" w:hAnsi="Wingdings" w:hint="default"/>
      </w:rPr>
    </w:lvl>
  </w:abstractNum>
  <w:abstractNum w:abstractNumId="9" w15:restartNumberingAfterBreak="0">
    <w:nsid w:val="43CD4647"/>
    <w:multiLevelType w:val="hybridMultilevel"/>
    <w:tmpl w:val="8500F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B815B4"/>
    <w:multiLevelType w:val="hybridMultilevel"/>
    <w:tmpl w:val="85FCA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A24CD7"/>
    <w:multiLevelType w:val="hybridMultilevel"/>
    <w:tmpl w:val="2D50E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453A15"/>
    <w:multiLevelType w:val="hybridMultilevel"/>
    <w:tmpl w:val="C8B8D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3F16EE"/>
    <w:multiLevelType w:val="hybridMultilevel"/>
    <w:tmpl w:val="D778A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CA804F9"/>
    <w:multiLevelType w:val="hybridMultilevel"/>
    <w:tmpl w:val="D5C68D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156249C"/>
    <w:multiLevelType w:val="hybridMultilevel"/>
    <w:tmpl w:val="3BCC7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1672E73"/>
    <w:multiLevelType w:val="multilevel"/>
    <w:tmpl w:val="489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B7252"/>
    <w:multiLevelType w:val="multilevel"/>
    <w:tmpl w:val="873A48A8"/>
    <w:lvl w:ilvl="0">
      <w:start w:val="1"/>
      <w:numFmt w:val="decimal"/>
      <w:lvlText w:val="%1."/>
      <w:lvlJc w:val="left"/>
      <w:pPr>
        <w:ind w:left="360" w:hanging="360"/>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67E6C5A"/>
    <w:multiLevelType w:val="hybridMultilevel"/>
    <w:tmpl w:val="18C22D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641646"/>
    <w:multiLevelType w:val="multilevel"/>
    <w:tmpl w:val="873A48A8"/>
    <w:lvl w:ilvl="0">
      <w:start w:val="1"/>
      <w:numFmt w:val="decimal"/>
      <w:lvlText w:val="%1."/>
      <w:lvlJc w:val="left"/>
      <w:pPr>
        <w:ind w:left="360" w:hanging="360"/>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E7B6556"/>
    <w:multiLevelType w:val="hybridMultilevel"/>
    <w:tmpl w:val="DC32F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705EF2"/>
    <w:multiLevelType w:val="hybridMultilevel"/>
    <w:tmpl w:val="F19C91BC"/>
    <w:lvl w:ilvl="0" w:tplc="09960736">
      <w:start w:val="1"/>
      <w:numFmt w:val="upperLetter"/>
      <w:lvlText w:val="%1-"/>
      <w:lvlJc w:val="left"/>
      <w:pPr>
        <w:ind w:left="420" w:hanging="360"/>
      </w:pPr>
      <w:rPr>
        <w:rFonts w:hint="default"/>
      </w:rPr>
    </w:lvl>
    <w:lvl w:ilvl="1" w:tplc="18090019" w:tentative="1">
      <w:start w:val="1"/>
      <w:numFmt w:val="lowerLetter"/>
      <w:lvlText w:val="%2."/>
      <w:lvlJc w:val="left"/>
      <w:pPr>
        <w:ind w:left="1140" w:hanging="360"/>
      </w:pPr>
    </w:lvl>
    <w:lvl w:ilvl="2" w:tplc="1809001B" w:tentative="1">
      <w:start w:val="1"/>
      <w:numFmt w:val="lowerRoman"/>
      <w:lvlText w:val="%3."/>
      <w:lvlJc w:val="right"/>
      <w:pPr>
        <w:ind w:left="1860" w:hanging="180"/>
      </w:pPr>
    </w:lvl>
    <w:lvl w:ilvl="3" w:tplc="1809000F" w:tentative="1">
      <w:start w:val="1"/>
      <w:numFmt w:val="decimal"/>
      <w:lvlText w:val="%4."/>
      <w:lvlJc w:val="left"/>
      <w:pPr>
        <w:ind w:left="2580" w:hanging="360"/>
      </w:pPr>
    </w:lvl>
    <w:lvl w:ilvl="4" w:tplc="18090019" w:tentative="1">
      <w:start w:val="1"/>
      <w:numFmt w:val="lowerLetter"/>
      <w:lvlText w:val="%5."/>
      <w:lvlJc w:val="left"/>
      <w:pPr>
        <w:ind w:left="3300" w:hanging="360"/>
      </w:pPr>
    </w:lvl>
    <w:lvl w:ilvl="5" w:tplc="1809001B" w:tentative="1">
      <w:start w:val="1"/>
      <w:numFmt w:val="lowerRoman"/>
      <w:lvlText w:val="%6."/>
      <w:lvlJc w:val="right"/>
      <w:pPr>
        <w:ind w:left="4020" w:hanging="180"/>
      </w:pPr>
    </w:lvl>
    <w:lvl w:ilvl="6" w:tplc="1809000F" w:tentative="1">
      <w:start w:val="1"/>
      <w:numFmt w:val="decimal"/>
      <w:lvlText w:val="%7."/>
      <w:lvlJc w:val="left"/>
      <w:pPr>
        <w:ind w:left="4740" w:hanging="360"/>
      </w:pPr>
    </w:lvl>
    <w:lvl w:ilvl="7" w:tplc="18090019" w:tentative="1">
      <w:start w:val="1"/>
      <w:numFmt w:val="lowerLetter"/>
      <w:lvlText w:val="%8."/>
      <w:lvlJc w:val="left"/>
      <w:pPr>
        <w:ind w:left="5460" w:hanging="360"/>
      </w:pPr>
    </w:lvl>
    <w:lvl w:ilvl="8" w:tplc="1809001B" w:tentative="1">
      <w:start w:val="1"/>
      <w:numFmt w:val="lowerRoman"/>
      <w:lvlText w:val="%9."/>
      <w:lvlJc w:val="right"/>
      <w:pPr>
        <w:ind w:left="6180" w:hanging="180"/>
      </w:pPr>
    </w:lvl>
  </w:abstractNum>
  <w:abstractNum w:abstractNumId="22" w15:restartNumberingAfterBreak="0">
    <w:nsid w:val="68764DEC"/>
    <w:multiLevelType w:val="multilevel"/>
    <w:tmpl w:val="B03EE8DE"/>
    <w:lvl w:ilvl="0">
      <w:start w:val="1"/>
      <w:numFmt w:val="decimal"/>
      <w:lvlText w:val="%1."/>
      <w:lvlJc w:val="left"/>
      <w:pPr>
        <w:ind w:left="720" w:hanging="360"/>
      </w:pPr>
    </w:lvl>
    <w:lvl w:ilvl="1">
      <w:start w:val="5"/>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8C174F3"/>
    <w:multiLevelType w:val="hybridMultilevel"/>
    <w:tmpl w:val="A742F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D26156B"/>
    <w:multiLevelType w:val="hybridMultilevel"/>
    <w:tmpl w:val="99BC2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67032A"/>
    <w:multiLevelType w:val="hybridMultilevel"/>
    <w:tmpl w:val="2C96D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2E5C98"/>
    <w:multiLevelType w:val="hybridMultilevel"/>
    <w:tmpl w:val="DF486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0C623FF"/>
    <w:multiLevelType w:val="hybridMultilevel"/>
    <w:tmpl w:val="4386C7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002169">
    <w:abstractNumId w:val="19"/>
  </w:num>
  <w:num w:numId="2" w16cid:durableId="1091705205">
    <w:abstractNumId w:val="0"/>
  </w:num>
  <w:num w:numId="3" w16cid:durableId="791629332">
    <w:abstractNumId w:val="1"/>
  </w:num>
  <w:num w:numId="4" w16cid:durableId="1717008181">
    <w:abstractNumId w:val="21"/>
  </w:num>
  <w:num w:numId="5" w16cid:durableId="2074543535">
    <w:abstractNumId w:val="8"/>
  </w:num>
  <w:num w:numId="6" w16cid:durableId="1039355340">
    <w:abstractNumId w:val="4"/>
  </w:num>
  <w:num w:numId="7" w16cid:durableId="1298607569">
    <w:abstractNumId w:val="17"/>
  </w:num>
  <w:num w:numId="8" w16cid:durableId="1816293526">
    <w:abstractNumId w:val="25"/>
  </w:num>
  <w:num w:numId="9" w16cid:durableId="602692066">
    <w:abstractNumId w:val="27"/>
  </w:num>
  <w:num w:numId="10" w16cid:durableId="839537895">
    <w:abstractNumId w:val="20"/>
  </w:num>
  <w:num w:numId="11" w16cid:durableId="740635215">
    <w:abstractNumId w:val="14"/>
  </w:num>
  <w:num w:numId="12" w16cid:durableId="1061486666">
    <w:abstractNumId w:val="13"/>
  </w:num>
  <w:num w:numId="13" w16cid:durableId="803930340">
    <w:abstractNumId w:val="18"/>
  </w:num>
  <w:num w:numId="14" w16cid:durableId="769861813">
    <w:abstractNumId w:val="22"/>
  </w:num>
  <w:num w:numId="15" w16cid:durableId="2042590871">
    <w:abstractNumId w:val="9"/>
  </w:num>
  <w:num w:numId="16" w16cid:durableId="196049991">
    <w:abstractNumId w:val="16"/>
  </w:num>
  <w:num w:numId="17" w16cid:durableId="1169713263">
    <w:abstractNumId w:val="2"/>
  </w:num>
  <w:num w:numId="18" w16cid:durableId="811143333">
    <w:abstractNumId w:val="12"/>
  </w:num>
  <w:num w:numId="19" w16cid:durableId="781657039">
    <w:abstractNumId w:val="23"/>
  </w:num>
  <w:num w:numId="20" w16cid:durableId="574901089">
    <w:abstractNumId w:val="3"/>
  </w:num>
  <w:num w:numId="21" w16cid:durableId="929240020">
    <w:abstractNumId w:val="26"/>
  </w:num>
  <w:num w:numId="22" w16cid:durableId="978850995">
    <w:abstractNumId w:val="15"/>
  </w:num>
  <w:num w:numId="23" w16cid:durableId="1127506337">
    <w:abstractNumId w:val="6"/>
  </w:num>
  <w:num w:numId="24" w16cid:durableId="2044399183">
    <w:abstractNumId w:val="5"/>
  </w:num>
  <w:num w:numId="25" w16cid:durableId="1793936581">
    <w:abstractNumId w:val="24"/>
  </w:num>
  <w:num w:numId="26" w16cid:durableId="946161069">
    <w:abstractNumId w:val="7"/>
  </w:num>
  <w:num w:numId="27" w16cid:durableId="1861431333">
    <w:abstractNumId w:val="10"/>
  </w:num>
  <w:num w:numId="28" w16cid:durableId="11828630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CB7"/>
    <w:rsid w:val="00000D7C"/>
    <w:rsid w:val="000017B9"/>
    <w:rsid w:val="00003BC7"/>
    <w:rsid w:val="00004B5A"/>
    <w:rsid w:val="000065B4"/>
    <w:rsid w:val="0000781A"/>
    <w:rsid w:val="000106D3"/>
    <w:rsid w:val="000147BE"/>
    <w:rsid w:val="0002005E"/>
    <w:rsid w:val="00020113"/>
    <w:rsid w:val="00021377"/>
    <w:rsid w:val="00021577"/>
    <w:rsid w:val="000223D2"/>
    <w:rsid w:val="0002333D"/>
    <w:rsid w:val="000331D6"/>
    <w:rsid w:val="00042569"/>
    <w:rsid w:val="00045E48"/>
    <w:rsid w:val="00052745"/>
    <w:rsid w:val="000541D5"/>
    <w:rsid w:val="00067E43"/>
    <w:rsid w:val="0007302F"/>
    <w:rsid w:val="00074348"/>
    <w:rsid w:val="00074AA4"/>
    <w:rsid w:val="00077C1A"/>
    <w:rsid w:val="00077C85"/>
    <w:rsid w:val="000840CC"/>
    <w:rsid w:val="00084584"/>
    <w:rsid w:val="00091E5E"/>
    <w:rsid w:val="00092D17"/>
    <w:rsid w:val="00094B68"/>
    <w:rsid w:val="00096971"/>
    <w:rsid w:val="0009707D"/>
    <w:rsid w:val="000A0144"/>
    <w:rsid w:val="000B0BDA"/>
    <w:rsid w:val="000B1188"/>
    <w:rsid w:val="000B234B"/>
    <w:rsid w:val="000B6759"/>
    <w:rsid w:val="000B737F"/>
    <w:rsid w:val="000C0570"/>
    <w:rsid w:val="000C13DD"/>
    <w:rsid w:val="000C2D04"/>
    <w:rsid w:val="000C3D7E"/>
    <w:rsid w:val="000C6EB5"/>
    <w:rsid w:val="000C7F2F"/>
    <w:rsid w:val="000D0CB5"/>
    <w:rsid w:val="000D380A"/>
    <w:rsid w:val="000D5A53"/>
    <w:rsid w:val="000D65CE"/>
    <w:rsid w:val="000E184B"/>
    <w:rsid w:val="000E3FC1"/>
    <w:rsid w:val="000E5263"/>
    <w:rsid w:val="000E6097"/>
    <w:rsid w:val="000F0149"/>
    <w:rsid w:val="000F1A5E"/>
    <w:rsid w:val="000F6BBA"/>
    <w:rsid w:val="00100AF0"/>
    <w:rsid w:val="00101A2A"/>
    <w:rsid w:val="00103E15"/>
    <w:rsid w:val="00104EE2"/>
    <w:rsid w:val="00105D10"/>
    <w:rsid w:val="0010727D"/>
    <w:rsid w:val="001108F7"/>
    <w:rsid w:val="001147DD"/>
    <w:rsid w:val="00117847"/>
    <w:rsid w:val="0013160F"/>
    <w:rsid w:val="00133B71"/>
    <w:rsid w:val="00135446"/>
    <w:rsid w:val="00137179"/>
    <w:rsid w:val="00137EEE"/>
    <w:rsid w:val="00140841"/>
    <w:rsid w:val="00143A97"/>
    <w:rsid w:val="00143F90"/>
    <w:rsid w:val="0014608F"/>
    <w:rsid w:val="00146B86"/>
    <w:rsid w:val="00146BCA"/>
    <w:rsid w:val="00146EAF"/>
    <w:rsid w:val="0014715B"/>
    <w:rsid w:val="00150482"/>
    <w:rsid w:val="001506E2"/>
    <w:rsid w:val="00151300"/>
    <w:rsid w:val="00151E20"/>
    <w:rsid w:val="00152635"/>
    <w:rsid w:val="00153F79"/>
    <w:rsid w:val="001559AB"/>
    <w:rsid w:val="00157401"/>
    <w:rsid w:val="0015761E"/>
    <w:rsid w:val="00162E0C"/>
    <w:rsid w:val="0016700C"/>
    <w:rsid w:val="00167EE0"/>
    <w:rsid w:val="001725F0"/>
    <w:rsid w:val="001756C2"/>
    <w:rsid w:val="001777B6"/>
    <w:rsid w:val="0018176E"/>
    <w:rsid w:val="00182C93"/>
    <w:rsid w:val="00183700"/>
    <w:rsid w:val="00184ACB"/>
    <w:rsid w:val="0019467A"/>
    <w:rsid w:val="001A235F"/>
    <w:rsid w:val="001A2542"/>
    <w:rsid w:val="001B3683"/>
    <w:rsid w:val="001C1528"/>
    <w:rsid w:val="001C1DAC"/>
    <w:rsid w:val="001C794F"/>
    <w:rsid w:val="001C7A8F"/>
    <w:rsid w:val="001D1E58"/>
    <w:rsid w:val="001D201B"/>
    <w:rsid w:val="001D27C5"/>
    <w:rsid w:val="001D4A79"/>
    <w:rsid w:val="001E2F37"/>
    <w:rsid w:val="001E4C30"/>
    <w:rsid w:val="001F574B"/>
    <w:rsid w:val="0020068C"/>
    <w:rsid w:val="00201DA1"/>
    <w:rsid w:val="00201F7B"/>
    <w:rsid w:val="0020462E"/>
    <w:rsid w:val="00205632"/>
    <w:rsid w:val="00210F70"/>
    <w:rsid w:val="00213241"/>
    <w:rsid w:val="0022056F"/>
    <w:rsid w:val="002214FA"/>
    <w:rsid w:val="002359EA"/>
    <w:rsid w:val="00247D9C"/>
    <w:rsid w:val="00250A3C"/>
    <w:rsid w:val="00251AB6"/>
    <w:rsid w:val="00253584"/>
    <w:rsid w:val="00255BA5"/>
    <w:rsid w:val="00256AAC"/>
    <w:rsid w:val="00263D9B"/>
    <w:rsid w:val="0026637E"/>
    <w:rsid w:val="00272D3E"/>
    <w:rsid w:val="00273A7E"/>
    <w:rsid w:val="00277C67"/>
    <w:rsid w:val="00281BA5"/>
    <w:rsid w:val="0028260F"/>
    <w:rsid w:val="00285178"/>
    <w:rsid w:val="002856B9"/>
    <w:rsid w:val="002865E3"/>
    <w:rsid w:val="00287476"/>
    <w:rsid w:val="00295E14"/>
    <w:rsid w:val="00296C76"/>
    <w:rsid w:val="002A2AC9"/>
    <w:rsid w:val="002A57F0"/>
    <w:rsid w:val="002A7575"/>
    <w:rsid w:val="002B446D"/>
    <w:rsid w:val="002B5EFB"/>
    <w:rsid w:val="002B7909"/>
    <w:rsid w:val="002C0544"/>
    <w:rsid w:val="002C1B42"/>
    <w:rsid w:val="002C4C28"/>
    <w:rsid w:val="002C60B5"/>
    <w:rsid w:val="002C6148"/>
    <w:rsid w:val="002C6C01"/>
    <w:rsid w:val="002C7C31"/>
    <w:rsid w:val="002D1645"/>
    <w:rsid w:val="002D21E8"/>
    <w:rsid w:val="002D2701"/>
    <w:rsid w:val="002E188A"/>
    <w:rsid w:val="002E2389"/>
    <w:rsid w:val="002E5530"/>
    <w:rsid w:val="002F0A02"/>
    <w:rsid w:val="002F320A"/>
    <w:rsid w:val="002F6219"/>
    <w:rsid w:val="003029D9"/>
    <w:rsid w:val="00305D50"/>
    <w:rsid w:val="003061D4"/>
    <w:rsid w:val="00307D13"/>
    <w:rsid w:val="00310D00"/>
    <w:rsid w:val="0031675A"/>
    <w:rsid w:val="00321E16"/>
    <w:rsid w:val="003232E2"/>
    <w:rsid w:val="003243C0"/>
    <w:rsid w:val="00327EDF"/>
    <w:rsid w:val="0034148B"/>
    <w:rsid w:val="003423CC"/>
    <w:rsid w:val="003475A8"/>
    <w:rsid w:val="003479B4"/>
    <w:rsid w:val="00347AB6"/>
    <w:rsid w:val="003544AC"/>
    <w:rsid w:val="003545CA"/>
    <w:rsid w:val="0035508B"/>
    <w:rsid w:val="003555C1"/>
    <w:rsid w:val="00355DF7"/>
    <w:rsid w:val="00357BC3"/>
    <w:rsid w:val="00360B34"/>
    <w:rsid w:val="003611B6"/>
    <w:rsid w:val="00363A60"/>
    <w:rsid w:val="003770B5"/>
    <w:rsid w:val="0038217A"/>
    <w:rsid w:val="00390ABD"/>
    <w:rsid w:val="0039108C"/>
    <w:rsid w:val="003946E5"/>
    <w:rsid w:val="00396B17"/>
    <w:rsid w:val="00396F4A"/>
    <w:rsid w:val="003973F6"/>
    <w:rsid w:val="003A2B49"/>
    <w:rsid w:val="003A54BA"/>
    <w:rsid w:val="003B38AB"/>
    <w:rsid w:val="003B4857"/>
    <w:rsid w:val="003C00FE"/>
    <w:rsid w:val="003C17E9"/>
    <w:rsid w:val="003C3993"/>
    <w:rsid w:val="003C661C"/>
    <w:rsid w:val="003C6F49"/>
    <w:rsid w:val="003C749E"/>
    <w:rsid w:val="003D2EBB"/>
    <w:rsid w:val="003D68B8"/>
    <w:rsid w:val="003D7455"/>
    <w:rsid w:val="003D7D28"/>
    <w:rsid w:val="003E1188"/>
    <w:rsid w:val="003E3376"/>
    <w:rsid w:val="003F4082"/>
    <w:rsid w:val="003F6549"/>
    <w:rsid w:val="003F660F"/>
    <w:rsid w:val="003F6A86"/>
    <w:rsid w:val="003F7CCA"/>
    <w:rsid w:val="00400847"/>
    <w:rsid w:val="00402B72"/>
    <w:rsid w:val="004032DA"/>
    <w:rsid w:val="00410768"/>
    <w:rsid w:val="00410990"/>
    <w:rsid w:val="00411FFA"/>
    <w:rsid w:val="00412920"/>
    <w:rsid w:val="004146B5"/>
    <w:rsid w:val="0041617B"/>
    <w:rsid w:val="00416983"/>
    <w:rsid w:val="0042657D"/>
    <w:rsid w:val="00426A03"/>
    <w:rsid w:val="004276DC"/>
    <w:rsid w:val="004278BC"/>
    <w:rsid w:val="00434BC2"/>
    <w:rsid w:val="00450048"/>
    <w:rsid w:val="0045417A"/>
    <w:rsid w:val="00456578"/>
    <w:rsid w:val="00460890"/>
    <w:rsid w:val="004665EE"/>
    <w:rsid w:val="00470E8C"/>
    <w:rsid w:val="00474F2A"/>
    <w:rsid w:val="00480F16"/>
    <w:rsid w:val="004A05E0"/>
    <w:rsid w:val="004A5092"/>
    <w:rsid w:val="004A5D8C"/>
    <w:rsid w:val="004A60BC"/>
    <w:rsid w:val="004A7181"/>
    <w:rsid w:val="004A76EE"/>
    <w:rsid w:val="004A7EF6"/>
    <w:rsid w:val="004B18C6"/>
    <w:rsid w:val="004B4CC6"/>
    <w:rsid w:val="004B67C8"/>
    <w:rsid w:val="004C5347"/>
    <w:rsid w:val="004C5C6E"/>
    <w:rsid w:val="004C696C"/>
    <w:rsid w:val="004C7692"/>
    <w:rsid w:val="004D3026"/>
    <w:rsid w:val="004D6E83"/>
    <w:rsid w:val="004E0B5B"/>
    <w:rsid w:val="004E2A46"/>
    <w:rsid w:val="004E31D0"/>
    <w:rsid w:val="004E5771"/>
    <w:rsid w:val="004E7535"/>
    <w:rsid w:val="004F5BD8"/>
    <w:rsid w:val="00501E37"/>
    <w:rsid w:val="00510733"/>
    <w:rsid w:val="005109CE"/>
    <w:rsid w:val="00510C04"/>
    <w:rsid w:val="00510CAA"/>
    <w:rsid w:val="00515220"/>
    <w:rsid w:val="00515540"/>
    <w:rsid w:val="00517CCF"/>
    <w:rsid w:val="00521C25"/>
    <w:rsid w:val="00533B6E"/>
    <w:rsid w:val="00536DA2"/>
    <w:rsid w:val="005401E0"/>
    <w:rsid w:val="005408FD"/>
    <w:rsid w:val="00541E86"/>
    <w:rsid w:val="0054337B"/>
    <w:rsid w:val="00552CF0"/>
    <w:rsid w:val="005544E7"/>
    <w:rsid w:val="005555D1"/>
    <w:rsid w:val="00556FD1"/>
    <w:rsid w:val="00563B04"/>
    <w:rsid w:val="00565926"/>
    <w:rsid w:val="005668E0"/>
    <w:rsid w:val="005677DB"/>
    <w:rsid w:val="005700B0"/>
    <w:rsid w:val="00570834"/>
    <w:rsid w:val="00571276"/>
    <w:rsid w:val="005714BC"/>
    <w:rsid w:val="0057304E"/>
    <w:rsid w:val="00573760"/>
    <w:rsid w:val="00573DDD"/>
    <w:rsid w:val="00577B37"/>
    <w:rsid w:val="00584F3E"/>
    <w:rsid w:val="005855C8"/>
    <w:rsid w:val="00586D66"/>
    <w:rsid w:val="00587765"/>
    <w:rsid w:val="00592995"/>
    <w:rsid w:val="005A00E1"/>
    <w:rsid w:val="005A267C"/>
    <w:rsid w:val="005A2DD8"/>
    <w:rsid w:val="005A39F9"/>
    <w:rsid w:val="005A78EA"/>
    <w:rsid w:val="005B07CB"/>
    <w:rsid w:val="005B2025"/>
    <w:rsid w:val="005B353B"/>
    <w:rsid w:val="005B6518"/>
    <w:rsid w:val="005C119A"/>
    <w:rsid w:val="005C3AC1"/>
    <w:rsid w:val="005D4744"/>
    <w:rsid w:val="005E5F53"/>
    <w:rsid w:val="005E66B4"/>
    <w:rsid w:val="005F33A0"/>
    <w:rsid w:val="006011E4"/>
    <w:rsid w:val="00601EBD"/>
    <w:rsid w:val="00605649"/>
    <w:rsid w:val="00607636"/>
    <w:rsid w:val="00614768"/>
    <w:rsid w:val="00614D4A"/>
    <w:rsid w:val="00616541"/>
    <w:rsid w:val="0062246B"/>
    <w:rsid w:val="00626273"/>
    <w:rsid w:val="00627102"/>
    <w:rsid w:val="00631CC6"/>
    <w:rsid w:val="00632571"/>
    <w:rsid w:val="00636303"/>
    <w:rsid w:val="00637363"/>
    <w:rsid w:val="00640772"/>
    <w:rsid w:val="00640947"/>
    <w:rsid w:val="006411B6"/>
    <w:rsid w:val="006413B5"/>
    <w:rsid w:val="00641C37"/>
    <w:rsid w:val="006423A4"/>
    <w:rsid w:val="006442F7"/>
    <w:rsid w:val="00646A56"/>
    <w:rsid w:val="00647861"/>
    <w:rsid w:val="00650C21"/>
    <w:rsid w:val="00653733"/>
    <w:rsid w:val="00653AB1"/>
    <w:rsid w:val="00656938"/>
    <w:rsid w:val="00663CB0"/>
    <w:rsid w:val="00665197"/>
    <w:rsid w:val="00671711"/>
    <w:rsid w:val="00673FD1"/>
    <w:rsid w:val="00677281"/>
    <w:rsid w:val="00682171"/>
    <w:rsid w:val="00684CBC"/>
    <w:rsid w:val="00685EFB"/>
    <w:rsid w:val="00687681"/>
    <w:rsid w:val="006902DA"/>
    <w:rsid w:val="006912E0"/>
    <w:rsid w:val="00692D1A"/>
    <w:rsid w:val="0069561A"/>
    <w:rsid w:val="00696CFE"/>
    <w:rsid w:val="006A0D5B"/>
    <w:rsid w:val="006A14A4"/>
    <w:rsid w:val="006A1E45"/>
    <w:rsid w:val="006A254F"/>
    <w:rsid w:val="006A4A07"/>
    <w:rsid w:val="006A5CF2"/>
    <w:rsid w:val="006A67B6"/>
    <w:rsid w:val="006B007E"/>
    <w:rsid w:val="006B498C"/>
    <w:rsid w:val="006B57B0"/>
    <w:rsid w:val="006C2010"/>
    <w:rsid w:val="006C35D9"/>
    <w:rsid w:val="006C38CF"/>
    <w:rsid w:val="006C4DB9"/>
    <w:rsid w:val="006D1D37"/>
    <w:rsid w:val="006D36CC"/>
    <w:rsid w:val="006D613A"/>
    <w:rsid w:val="006E066F"/>
    <w:rsid w:val="006E0B20"/>
    <w:rsid w:val="006E3992"/>
    <w:rsid w:val="006E3ABD"/>
    <w:rsid w:val="006E53DF"/>
    <w:rsid w:val="006E6A44"/>
    <w:rsid w:val="006F408D"/>
    <w:rsid w:val="006F59C3"/>
    <w:rsid w:val="006F5B76"/>
    <w:rsid w:val="00701307"/>
    <w:rsid w:val="00701440"/>
    <w:rsid w:val="00706FBB"/>
    <w:rsid w:val="00711C6E"/>
    <w:rsid w:val="00712BD6"/>
    <w:rsid w:val="007130CC"/>
    <w:rsid w:val="00713426"/>
    <w:rsid w:val="007137CC"/>
    <w:rsid w:val="0072349D"/>
    <w:rsid w:val="00724FD3"/>
    <w:rsid w:val="00725222"/>
    <w:rsid w:val="00726CE9"/>
    <w:rsid w:val="00727E13"/>
    <w:rsid w:val="00734575"/>
    <w:rsid w:val="00735EA9"/>
    <w:rsid w:val="00751CB7"/>
    <w:rsid w:val="00753FD6"/>
    <w:rsid w:val="007541C8"/>
    <w:rsid w:val="00756581"/>
    <w:rsid w:val="0075793C"/>
    <w:rsid w:val="00762D9C"/>
    <w:rsid w:val="0077005A"/>
    <w:rsid w:val="00770291"/>
    <w:rsid w:val="007729C8"/>
    <w:rsid w:val="00773DFC"/>
    <w:rsid w:val="007749AA"/>
    <w:rsid w:val="00775566"/>
    <w:rsid w:val="0078159B"/>
    <w:rsid w:val="00795A52"/>
    <w:rsid w:val="00796918"/>
    <w:rsid w:val="00796D0F"/>
    <w:rsid w:val="00796D9F"/>
    <w:rsid w:val="007A096F"/>
    <w:rsid w:val="007A0E18"/>
    <w:rsid w:val="007A1FEB"/>
    <w:rsid w:val="007A33ED"/>
    <w:rsid w:val="007A4961"/>
    <w:rsid w:val="007A5F52"/>
    <w:rsid w:val="007A68BC"/>
    <w:rsid w:val="007A7F1C"/>
    <w:rsid w:val="007B01AD"/>
    <w:rsid w:val="007B63DE"/>
    <w:rsid w:val="007C081C"/>
    <w:rsid w:val="007C2F0A"/>
    <w:rsid w:val="007C35AB"/>
    <w:rsid w:val="007C5B2C"/>
    <w:rsid w:val="007C762B"/>
    <w:rsid w:val="007D5D6D"/>
    <w:rsid w:val="007D5D97"/>
    <w:rsid w:val="007D701C"/>
    <w:rsid w:val="007D706C"/>
    <w:rsid w:val="007E2298"/>
    <w:rsid w:val="007E7AF5"/>
    <w:rsid w:val="007E7D98"/>
    <w:rsid w:val="007F109D"/>
    <w:rsid w:val="007F2BED"/>
    <w:rsid w:val="007F3450"/>
    <w:rsid w:val="007F36AC"/>
    <w:rsid w:val="007F4ED9"/>
    <w:rsid w:val="008038A3"/>
    <w:rsid w:val="00803FA3"/>
    <w:rsid w:val="0080420E"/>
    <w:rsid w:val="00804925"/>
    <w:rsid w:val="00804A31"/>
    <w:rsid w:val="0080650D"/>
    <w:rsid w:val="00807460"/>
    <w:rsid w:val="008078FE"/>
    <w:rsid w:val="00810B7A"/>
    <w:rsid w:val="008203C4"/>
    <w:rsid w:val="00821AF3"/>
    <w:rsid w:val="00822FC1"/>
    <w:rsid w:val="00823B1D"/>
    <w:rsid w:val="00830CE5"/>
    <w:rsid w:val="00831F74"/>
    <w:rsid w:val="00833E53"/>
    <w:rsid w:val="0083591B"/>
    <w:rsid w:val="00837FE7"/>
    <w:rsid w:val="00840CA1"/>
    <w:rsid w:val="00841693"/>
    <w:rsid w:val="0084383E"/>
    <w:rsid w:val="008446E3"/>
    <w:rsid w:val="00845972"/>
    <w:rsid w:val="00846119"/>
    <w:rsid w:val="008511F9"/>
    <w:rsid w:val="0085135E"/>
    <w:rsid w:val="008648B3"/>
    <w:rsid w:val="00867E42"/>
    <w:rsid w:val="0087194A"/>
    <w:rsid w:val="00875FE3"/>
    <w:rsid w:val="00876C0A"/>
    <w:rsid w:val="00886B29"/>
    <w:rsid w:val="00891E02"/>
    <w:rsid w:val="00894DC1"/>
    <w:rsid w:val="008957EF"/>
    <w:rsid w:val="00896949"/>
    <w:rsid w:val="00897FBF"/>
    <w:rsid w:val="008A5477"/>
    <w:rsid w:val="008A58DD"/>
    <w:rsid w:val="008A7E5A"/>
    <w:rsid w:val="008B1D54"/>
    <w:rsid w:val="008B28FA"/>
    <w:rsid w:val="008B3AF8"/>
    <w:rsid w:val="008B59DA"/>
    <w:rsid w:val="008C0E5D"/>
    <w:rsid w:val="008C10A0"/>
    <w:rsid w:val="008C19A4"/>
    <w:rsid w:val="008D3C6B"/>
    <w:rsid w:val="008D558D"/>
    <w:rsid w:val="008D637C"/>
    <w:rsid w:val="008E3467"/>
    <w:rsid w:val="008E4187"/>
    <w:rsid w:val="008E475B"/>
    <w:rsid w:val="008E68D7"/>
    <w:rsid w:val="008F01C9"/>
    <w:rsid w:val="008F2A20"/>
    <w:rsid w:val="008F3DD9"/>
    <w:rsid w:val="008F5763"/>
    <w:rsid w:val="008F70A4"/>
    <w:rsid w:val="00900FD7"/>
    <w:rsid w:val="00902AB8"/>
    <w:rsid w:val="0090386C"/>
    <w:rsid w:val="009127FC"/>
    <w:rsid w:val="0091325E"/>
    <w:rsid w:val="00916641"/>
    <w:rsid w:val="0091738C"/>
    <w:rsid w:val="0092069C"/>
    <w:rsid w:val="009251AC"/>
    <w:rsid w:val="0092726B"/>
    <w:rsid w:val="00930AE3"/>
    <w:rsid w:val="00930CF0"/>
    <w:rsid w:val="0093508F"/>
    <w:rsid w:val="0093618B"/>
    <w:rsid w:val="00941809"/>
    <w:rsid w:val="00941834"/>
    <w:rsid w:val="00946B2B"/>
    <w:rsid w:val="00946B5E"/>
    <w:rsid w:val="0094722C"/>
    <w:rsid w:val="0095002E"/>
    <w:rsid w:val="0095192B"/>
    <w:rsid w:val="009538A3"/>
    <w:rsid w:val="00963B78"/>
    <w:rsid w:val="0097369C"/>
    <w:rsid w:val="009749CB"/>
    <w:rsid w:val="0098224E"/>
    <w:rsid w:val="009870BB"/>
    <w:rsid w:val="009945DC"/>
    <w:rsid w:val="00997899"/>
    <w:rsid w:val="009A571D"/>
    <w:rsid w:val="009A5D4F"/>
    <w:rsid w:val="009B6147"/>
    <w:rsid w:val="009B697E"/>
    <w:rsid w:val="009C1C4A"/>
    <w:rsid w:val="009C607C"/>
    <w:rsid w:val="009C6AA7"/>
    <w:rsid w:val="009C7DFE"/>
    <w:rsid w:val="009D3115"/>
    <w:rsid w:val="009D3AC6"/>
    <w:rsid w:val="009D6208"/>
    <w:rsid w:val="009D7312"/>
    <w:rsid w:val="009D7FE8"/>
    <w:rsid w:val="009E1405"/>
    <w:rsid w:val="009E1CED"/>
    <w:rsid w:val="009E39C5"/>
    <w:rsid w:val="009E5507"/>
    <w:rsid w:val="009E5F5D"/>
    <w:rsid w:val="009F179C"/>
    <w:rsid w:val="009F5894"/>
    <w:rsid w:val="009F595C"/>
    <w:rsid w:val="00A0442B"/>
    <w:rsid w:val="00A066C1"/>
    <w:rsid w:val="00A07C75"/>
    <w:rsid w:val="00A1265F"/>
    <w:rsid w:val="00A2202C"/>
    <w:rsid w:val="00A223CF"/>
    <w:rsid w:val="00A22F6A"/>
    <w:rsid w:val="00A23022"/>
    <w:rsid w:val="00A2407A"/>
    <w:rsid w:val="00A258C9"/>
    <w:rsid w:val="00A26584"/>
    <w:rsid w:val="00A26B21"/>
    <w:rsid w:val="00A30249"/>
    <w:rsid w:val="00A34778"/>
    <w:rsid w:val="00A37FED"/>
    <w:rsid w:val="00A43B56"/>
    <w:rsid w:val="00A47C4C"/>
    <w:rsid w:val="00A51B04"/>
    <w:rsid w:val="00A51B1C"/>
    <w:rsid w:val="00A53388"/>
    <w:rsid w:val="00A53968"/>
    <w:rsid w:val="00A5451A"/>
    <w:rsid w:val="00A617FD"/>
    <w:rsid w:val="00A6456E"/>
    <w:rsid w:val="00A65EBB"/>
    <w:rsid w:val="00A6675E"/>
    <w:rsid w:val="00A709BA"/>
    <w:rsid w:val="00A754EB"/>
    <w:rsid w:val="00A77313"/>
    <w:rsid w:val="00A91DED"/>
    <w:rsid w:val="00A9296A"/>
    <w:rsid w:val="00A9338B"/>
    <w:rsid w:val="00A953B3"/>
    <w:rsid w:val="00A96C48"/>
    <w:rsid w:val="00AA0CBA"/>
    <w:rsid w:val="00AA4B6D"/>
    <w:rsid w:val="00AA5186"/>
    <w:rsid w:val="00AB06D9"/>
    <w:rsid w:val="00AB0A67"/>
    <w:rsid w:val="00AC0836"/>
    <w:rsid w:val="00AC2E49"/>
    <w:rsid w:val="00AD2180"/>
    <w:rsid w:val="00AD272A"/>
    <w:rsid w:val="00AD2E22"/>
    <w:rsid w:val="00AD324C"/>
    <w:rsid w:val="00AD38A3"/>
    <w:rsid w:val="00AD43BD"/>
    <w:rsid w:val="00AD52B3"/>
    <w:rsid w:val="00AE4802"/>
    <w:rsid w:val="00AE512B"/>
    <w:rsid w:val="00AE615D"/>
    <w:rsid w:val="00AE6A5A"/>
    <w:rsid w:val="00AF2743"/>
    <w:rsid w:val="00AF2AFB"/>
    <w:rsid w:val="00AF3401"/>
    <w:rsid w:val="00AF473C"/>
    <w:rsid w:val="00AF6E8F"/>
    <w:rsid w:val="00B0388A"/>
    <w:rsid w:val="00B121B8"/>
    <w:rsid w:val="00B15527"/>
    <w:rsid w:val="00B21224"/>
    <w:rsid w:val="00B22FCA"/>
    <w:rsid w:val="00B23D3C"/>
    <w:rsid w:val="00B25E2A"/>
    <w:rsid w:val="00B32BAA"/>
    <w:rsid w:val="00B410CC"/>
    <w:rsid w:val="00B439A0"/>
    <w:rsid w:val="00B51D55"/>
    <w:rsid w:val="00B5309E"/>
    <w:rsid w:val="00B573A4"/>
    <w:rsid w:val="00B60E6B"/>
    <w:rsid w:val="00B61834"/>
    <w:rsid w:val="00B6249D"/>
    <w:rsid w:val="00B631C1"/>
    <w:rsid w:val="00B64422"/>
    <w:rsid w:val="00B659ED"/>
    <w:rsid w:val="00B73711"/>
    <w:rsid w:val="00B73761"/>
    <w:rsid w:val="00B81104"/>
    <w:rsid w:val="00B82357"/>
    <w:rsid w:val="00B83016"/>
    <w:rsid w:val="00B83823"/>
    <w:rsid w:val="00B8754F"/>
    <w:rsid w:val="00B91D0B"/>
    <w:rsid w:val="00B96D44"/>
    <w:rsid w:val="00BA0B10"/>
    <w:rsid w:val="00BA2AED"/>
    <w:rsid w:val="00BB075B"/>
    <w:rsid w:val="00BB47EB"/>
    <w:rsid w:val="00BB70F0"/>
    <w:rsid w:val="00BC1F24"/>
    <w:rsid w:val="00BC5F10"/>
    <w:rsid w:val="00BD4693"/>
    <w:rsid w:val="00BE5648"/>
    <w:rsid w:val="00BE56F3"/>
    <w:rsid w:val="00BF1326"/>
    <w:rsid w:val="00BF1911"/>
    <w:rsid w:val="00BF300C"/>
    <w:rsid w:val="00BF372E"/>
    <w:rsid w:val="00BF4B5E"/>
    <w:rsid w:val="00BF5F77"/>
    <w:rsid w:val="00C01100"/>
    <w:rsid w:val="00C03808"/>
    <w:rsid w:val="00C0662F"/>
    <w:rsid w:val="00C07143"/>
    <w:rsid w:val="00C1222B"/>
    <w:rsid w:val="00C12A71"/>
    <w:rsid w:val="00C13893"/>
    <w:rsid w:val="00C1523C"/>
    <w:rsid w:val="00C26360"/>
    <w:rsid w:val="00C31C77"/>
    <w:rsid w:val="00C33597"/>
    <w:rsid w:val="00C34E66"/>
    <w:rsid w:val="00C3622D"/>
    <w:rsid w:val="00C4264A"/>
    <w:rsid w:val="00C44232"/>
    <w:rsid w:val="00C4571E"/>
    <w:rsid w:val="00C51D96"/>
    <w:rsid w:val="00C51FA7"/>
    <w:rsid w:val="00C53BDA"/>
    <w:rsid w:val="00C54431"/>
    <w:rsid w:val="00C54954"/>
    <w:rsid w:val="00C56F64"/>
    <w:rsid w:val="00C6142D"/>
    <w:rsid w:val="00C673E8"/>
    <w:rsid w:val="00C70BA0"/>
    <w:rsid w:val="00C724B5"/>
    <w:rsid w:val="00C728F7"/>
    <w:rsid w:val="00C72A6B"/>
    <w:rsid w:val="00C73286"/>
    <w:rsid w:val="00C74728"/>
    <w:rsid w:val="00C74DB7"/>
    <w:rsid w:val="00C75620"/>
    <w:rsid w:val="00C80DC6"/>
    <w:rsid w:val="00C8145D"/>
    <w:rsid w:val="00C818F6"/>
    <w:rsid w:val="00C82F6B"/>
    <w:rsid w:val="00C87584"/>
    <w:rsid w:val="00C90B77"/>
    <w:rsid w:val="00C92283"/>
    <w:rsid w:val="00C92CF0"/>
    <w:rsid w:val="00C942F0"/>
    <w:rsid w:val="00C970EE"/>
    <w:rsid w:val="00CA0708"/>
    <w:rsid w:val="00CA0BA7"/>
    <w:rsid w:val="00CA0E31"/>
    <w:rsid w:val="00CA2E96"/>
    <w:rsid w:val="00CA4933"/>
    <w:rsid w:val="00CA4E69"/>
    <w:rsid w:val="00CB1DA8"/>
    <w:rsid w:val="00CB3436"/>
    <w:rsid w:val="00CB6639"/>
    <w:rsid w:val="00CB6D6E"/>
    <w:rsid w:val="00CB75AB"/>
    <w:rsid w:val="00CC0932"/>
    <w:rsid w:val="00CC2FBB"/>
    <w:rsid w:val="00CC71B3"/>
    <w:rsid w:val="00CD2593"/>
    <w:rsid w:val="00CD6CE2"/>
    <w:rsid w:val="00CE2F44"/>
    <w:rsid w:val="00CE5755"/>
    <w:rsid w:val="00CE5768"/>
    <w:rsid w:val="00CF024F"/>
    <w:rsid w:val="00CF2654"/>
    <w:rsid w:val="00CF3DE0"/>
    <w:rsid w:val="00CF5F0A"/>
    <w:rsid w:val="00D01372"/>
    <w:rsid w:val="00D033C1"/>
    <w:rsid w:val="00D041D1"/>
    <w:rsid w:val="00D11A62"/>
    <w:rsid w:val="00D12E50"/>
    <w:rsid w:val="00D13DFB"/>
    <w:rsid w:val="00D17785"/>
    <w:rsid w:val="00D17CD5"/>
    <w:rsid w:val="00D22232"/>
    <w:rsid w:val="00D32C43"/>
    <w:rsid w:val="00D36164"/>
    <w:rsid w:val="00D40889"/>
    <w:rsid w:val="00D411FC"/>
    <w:rsid w:val="00D46466"/>
    <w:rsid w:val="00D5013B"/>
    <w:rsid w:val="00D505BF"/>
    <w:rsid w:val="00D556F0"/>
    <w:rsid w:val="00D6040C"/>
    <w:rsid w:val="00D6165F"/>
    <w:rsid w:val="00D62772"/>
    <w:rsid w:val="00D7014B"/>
    <w:rsid w:val="00D706DE"/>
    <w:rsid w:val="00D739F7"/>
    <w:rsid w:val="00D754A7"/>
    <w:rsid w:val="00D77A16"/>
    <w:rsid w:val="00D802FE"/>
    <w:rsid w:val="00D8203F"/>
    <w:rsid w:val="00D8333E"/>
    <w:rsid w:val="00D8361A"/>
    <w:rsid w:val="00D845EA"/>
    <w:rsid w:val="00D87266"/>
    <w:rsid w:val="00D90565"/>
    <w:rsid w:val="00D91D5E"/>
    <w:rsid w:val="00D92F11"/>
    <w:rsid w:val="00D96824"/>
    <w:rsid w:val="00DA3E8B"/>
    <w:rsid w:val="00DA4644"/>
    <w:rsid w:val="00DA5265"/>
    <w:rsid w:val="00DB138F"/>
    <w:rsid w:val="00DB2ADF"/>
    <w:rsid w:val="00DB455C"/>
    <w:rsid w:val="00DB4A7F"/>
    <w:rsid w:val="00DC7763"/>
    <w:rsid w:val="00DD3E76"/>
    <w:rsid w:val="00DD5D37"/>
    <w:rsid w:val="00DE195C"/>
    <w:rsid w:val="00DE32AA"/>
    <w:rsid w:val="00DE63E8"/>
    <w:rsid w:val="00DE69AE"/>
    <w:rsid w:val="00DF2C69"/>
    <w:rsid w:val="00DF451F"/>
    <w:rsid w:val="00DF49FD"/>
    <w:rsid w:val="00E00157"/>
    <w:rsid w:val="00E11A88"/>
    <w:rsid w:val="00E15BCE"/>
    <w:rsid w:val="00E17687"/>
    <w:rsid w:val="00E21C33"/>
    <w:rsid w:val="00E240AB"/>
    <w:rsid w:val="00E26D24"/>
    <w:rsid w:val="00E275BA"/>
    <w:rsid w:val="00E275D0"/>
    <w:rsid w:val="00E33823"/>
    <w:rsid w:val="00E33B88"/>
    <w:rsid w:val="00E3466F"/>
    <w:rsid w:val="00E36B30"/>
    <w:rsid w:val="00E43744"/>
    <w:rsid w:val="00E4774E"/>
    <w:rsid w:val="00E514C0"/>
    <w:rsid w:val="00E5579F"/>
    <w:rsid w:val="00E648DD"/>
    <w:rsid w:val="00E677F1"/>
    <w:rsid w:val="00E71543"/>
    <w:rsid w:val="00E72556"/>
    <w:rsid w:val="00E73CDC"/>
    <w:rsid w:val="00E80D0E"/>
    <w:rsid w:val="00E83279"/>
    <w:rsid w:val="00E84DF5"/>
    <w:rsid w:val="00E90A45"/>
    <w:rsid w:val="00E94A1A"/>
    <w:rsid w:val="00EA62C1"/>
    <w:rsid w:val="00EB0842"/>
    <w:rsid w:val="00EB3C96"/>
    <w:rsid w:val="00EB7AAF"/>
    <w:rsid w:val="00EC06EF"/>
    <w:rsid w:val="00EC0916"/>
    <w:rsid w:val="00EC3DAD"/>
    <w:rsid w:val="00EC5134"/>
    <w:rsid w:val="00EC54ED"/>
    <w:rsid w:val="00EC597B"/>
    <w:rsid w:val="00EC6F22"/>
    <w:rsid w:val="00EC7DC6"/>
    <w:rsid w:val="00ED081E"/>
    <w:rsid w:val="00ED13D0"/>
    <w:rsid w:val="00ED2CA4"/>
    <w:rsid w:val="00ED3C51"/>
    <w:rsid w:val="00ED6622"/>
    <w:rsid w:val="00EE1E55"/>
    <w:rsid w:val="00EF038B"/>
    <w:rsid w:val="00EF0760"/>
    <w:rsid w:val="00EF55FB"/>
    <w:rsid w:val="00EF6F52"/>
    <w:rsid w:val="00F011C2"/>
    <w:rsid w:val="00F0725F"/>
    <w:rsid w:val="00F11BFD"/>
    <w:rsid w:val="00F123B3"/>
    <w:rsid w:val="00F13150"/>
    <w:rsid w:val="00F17F05"/>
    <w:rsid w:val="00F22F5B"/>
    <w:rsid w:val="00F2307E"/>
    <w:rsid w:val="00F2513A"/>
    <w:rsid w:val="00F27B0D"/>
    <w:rsid w:val="00F31634"/>
    <w:rsid w:val="00F3253D"/>
    <w:rsid w:val="00F339F0"/>
    <w:rsid w:val="00F34396"/>
    <w:rsid w:val="00F34E05"/>
    <w:rsid w:val="00F35370"/>
    <w:rsid w:val="00F371C4"/>
    <w:rsid w:val="00F42870"/>
    <w:rsid w:val="00F42A35"/>
    <w:rsid w:val="00F4504A"/>
    <w:rsid w:val="00F458E2"/>
    <w:rsid w:val="00F47309"/>
    <w:rsid w:val="00F540DF"/>
    <w:rsid w:val="00F554A2"/>
    <w:rsid w:val="00F55900"/>
    <w:rsid w:val="00F57A05"/>
    <w:rsid w:val="00F6136E"/>
    <w:rsid w:val="00F628B7"/>
    <w:rsid w:val="00F64FDB"/>
    <w:rsid w:val="00F661CE"/>
    <w:rsid w:val="00F677B1"/>
    <w:rsid w:val="00F70B5C"/>
    <w:rsid w:val="00F71F46"/>
    <w:rsid w:val="00F73489"/>
    <w:rsid w:val="00F745A2"/>
    <w:rsid w:val="00F76885"/>
    <w:rsid w:val="00F77950"/>
    <w:rsid w:val="00F84368"/>
    <w:rsid w:val="00F85D15"/>
    <w:rsid w:val="00F87907"/>
    <w:rsid w:val="00F94FBF"/>
    <w:rsid w:val="00F9528C"/>
    <w:rsid w:val="00FA0CBD"/>
    <w:rsid w:val="00FA5802"/>
    <w:rsid w:val="00FA60BD"/>
    <w:rsid w:val="00FA7C89"/>
    <w:rsid w:val="00FB171B"/>
    <w:rsid w:val="00FB24BC"/>
    <w:rsid w:val="00FB28DA"/>
    <w:rsid w:val="00FB34C4"/>
    <w:rsid w:val="00FB3B38"/>
    <w:rsid w:val="00FB3B3D"/>
    <w:rsid w:val="00FB476E"/>
    <w:rsid w:val="00FB760C"/>
    <w:rsid w:val="00FC4E9E"/>
    <w:rsid w:val="00FD25F6"/>
    <w:rsid w:val="00FD397D"/>
    <w:rsid w:val="00FD3E79"/>
    <w:rsid w:val="00FD4C86"/>
    <w:rsid w:val="00FE0204"/>
    <w:rsid w:val="00FE31E3"/>
    <w:rsid w:val="00FF078B"/>
    <w:rsid w:val="00FF4C6D"/>
    <w:rsid w:val="00FF66FC"/>
    <w:rsid w:val="00FF6ADA"/>
    <w:rsid w:val="00FF748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0171E"/>
  <w15:chartTrackingRefBased/>
  <w15:docId w15:val="{AB935B24-10D3-4141-8FB4-319DA2437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E6A5A"/>
    <w:pPr>
      <w:keepNext/>
      <w:keepLines/>
      <w:spacing w:before="40" w:after="0"/>
      <w:outlineLvl w:val="2"/>
    </w:pPr>
    <w:rPr>
      <w:rFonts w:eastAsiaTheme="majorEastAsia" w:cstheme="majorBidi"/>
      <w:b/>
      <w:color w:val="000000" w:themeColor="text1"/>
      <w:szCs w:val="24"/>
      <w:u w:val="single"/>
    </w:rPr>
  </w:style>
  <w:style w:type="paragraph" w:styleId="Heading4">
    <w:name w:val="heading 4"/>
    <w:basedOn w:val="Normal"/>
    <w:next w:val="Normal"/>
    <w:link w:val="Heading4Char"/>
    <w:uiPriority w:val="9"/>
    <w:unhideWhenUsed/>
    <w:qFormat/>
    <w:rsid w:val="00AE6A5A"/>
    <w:pPr>
      <w:keepNext/>
      <w:keepLines/>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FB171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9B697E"/>
    <w:pPr>
      <w:spacing w:after="100"/>
      <w:ind w:left="220"/>
    </w:p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line="240" w:lineRule="auto"/>
    </w:pPr>
    <w:rPr>
      <w:rFonts w:ascii="Times New Roman" w:eastAsia="Times New Roman" w:hAnsi="Times New Roman" w:cs="Times New Roman"/>
      <w:b/>
      <w:bCs/>
      <w:sz w:val="40"/>
      <w:szCs w:val="24"/>
    </w:rPr>
  </w:style>
  <w:style w:type="paragraph" w:styleId="BodyText">
    <w:name w:val="Body Text"/>
    <w:basedOn w:val="Normal"/>
    <w:link w:val="BodyTextChar"/>
    <w:semiHidden/>
    <w:rsid w:val="00151300"/>
    <w:pPr>
      <w:spacing w:after="120" w:line="240" w:lineRule="auto"/>
    </w:pPr>
    <w:rPr>
      <w:rFonts w:ascii="Times New Roman" w:eastAsia="Times New Roman" w:hAnsi="Times New Roman" w:cs="Times New Roman"/>
      <w:sz w:val="24"/>
      <w:szCs w:val="24"/>
      <w:lang w:val="en-GB"/>
    </w:rPr>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spacing w:after="0" w:line="240" w:lineRule="auto"/>
    </w:pPr>
    <w:rPr>
      <w:rFonts w:ascii="Times New Roman" w:eastAsia="Times New Roman" w:hAnsi="Times New Roman" w:cs="Times New Roman"/>
      <w:sz w:val="24"/>
      <w:szCs w:val="24"/>
      <w:lang w:val="en-GB"/>
    </w:r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AE6A5A"/>
    <w:rPr>
      <w:rFonts w:eastAsiaTheme="majorEastAsia" w:cstheme="majorBidi"/>
      <w:b/>
      <w:color w:val="000000" w:themeColor="text1"/>
      <w:szCs w:val="24"/>
      <w:u w:val="single"/>
    </w:rPr>
  </w:style>
  <w:style w:type="character" w:customStyle="1" w:styleId="Heading4Char">
    <w:name w:val="Heading 4 Char"/>
    <w:basedOn w:val="DefaultParagraphFont"/>
    <w:link w:val="Heading4"/>
    <w:uiPriority w:val="9"/>
    <w:rsid w:val="00AE6A5A"/>
    <w:rPr>
      <w:rFonts w:eastAsiaTheme="majorEastAsia" w:cstheme="majorBidi"/>
      <w:b/>
      <w:iCs/>
      <w:color w:val="000000" w:themeColor="text1"/>
    </w:rPr>
  </w:style>
  <w:style w:type="paragraph" w:styleId="Header">
    <w:name w:val="header"/>
    <w:basedOn w:val="Normal"/>
    <w:link w:val="HeaderChar"/>
    <w:uiPriority w:val="99"/>
    <w:unhideWhenUsed/>
    <w:rsid w:val="000970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07D"/>
  </w:style>
  <w:style w:type="paragraph" w:styleId="TOC3">
    <w:name w:val="toc 3"/>
    <w:basedOn w:val="Normal"/>
    <w:next w:val="Normal"/>
    <w:autoRedefine/>
    <w:uiPriority w:val="39"/>
    <w:unhideWhenUsed/>
    <w:rsid w:val="0009707D"/>
    <w:pPr>
      <w:spacing w:after="100"/>
      <w:ind w:left="440"/>
    </w:pPr>
  </w:style>
  <w:style w:type="paragraph" w:styleId="NoSpacing">
    <w:name w:val="No Spacing"/>
    <w:uiPriority w:val="1"/>
    <w:qFormat/>
    <w:rsid w:val="00E21C33"/>
    <w:pPr>
      <w:spacing w:after="0" w:line="240" w:lineRule="auto"/>
    </w:pPr>
  </w:style>
  <w:style w:type="character" w:styleId="Emphasis">
    <w:name w:val="Emphasis"/>
    <w:basedOn w:val="DefaultParagraphFont"/>
    <w:uiPriority w:val="20"/>
    <w:qFormat/>
    <w:rsid w:val="002B5EFB"/>
    <w:rPr>
      <w:i/>
      <w:iCs/>
    </w:rPr>
  </w:style>
  <w:style w:type="character" w:styleId="Strong">
    <w:name w:val="Strong"/>
    <w:basedOn w:val="DefaultParagraphFont"/>
    <w:uiPriority w:val="22"/>
    <w:qFormat/>
    <w:rsid w:val="002B5EFB"/>
    <w:rPr>
      <w:b/>
      <w:bCs/>
    </w:rPr>
  </w:style>
  <w:style w:type="numbering" w:customStyle="1" w:styleId="CurrentList1">
    <w:name w:val="Current List1"/>
    <w:uiPriority w:val="99"/>
    <w:rsid w:val="009127FC"/>
    <w:pPr>
      <w:numPr>
        <w:numId w:val="6"/>
      </w:numPr>
    </w:pPr>
  </w:style>
  <w:style w:type="paragraph" w:customStyle="1" w:styleId="p1">
    <w:name w:val="p1"/>
    <w:basedOn w:val="Normal"/>
    <w:rsid w:val="00DF451F"/>
    <w:pPr>
      <w:spacing w:after="0" w:line="240" w:lineRule="auto"/>
    </w:pPr>
    <w:rPr>
      <w:rFonts w:ascii="Helvetica Neue" w:eastAsia="Times New Roman" w:hAnsi="Helvetica Neue" w:cs="Times New Roman"/>
      <w:color w:val="000000"/>
      <w:sz w:val="24"/>
      <w:szCs w:val="24"/>
      <w:lang w:eastAsia="en-GB"/>
    </w:rPr>
  </w:style>
  <w:style w:type="character" w:customStyle="1" w:styleId="s1">
    <w:name w:val="s1"/>
    <w:basedOn w:val="DefaultParagraphFont"/>
    <w:rsid w:val="00DF451F"/>
  </w:style>
  <w:style w:type="character" w:customStyle="1" w:styleId="Heading5Char">
    <w:name w:val="Heading 5 Char"/>
    <w:basedOn w:val="DefaultParagraphFont"/>
    <w:link w:val="Heading5"/>
    <w:uiPriority w:val="9"/>
    <w:rsid w:val="00FB171B"/>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yperlink" Target="https://archive.org/details/EtymologicalDictionaryOfProtoCeltic/page/n135/mode/2up"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yperlink" Target="https://www.zotero.org/support/quick_start_guide" TargetMode="Externa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ianan/Documents/College/GitHub/FYP/FinalReport/Final%20Report%20Template%202025%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34BC9-E994-6142-893D-0FF4C77AE44C}">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Final Report Template 2025 V1.dotx</Template>
  <TotalTime>0</TotalTime>
  <Pages>39</Pages>
  <Words>10370</Words>
  <Characters>59112</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69344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Cianán Finn</dc:creator>
  <cp:keywords/>
  <dc:description/>
  <cp:lastModifiedBy>Ff Ff</cp:lastModifiedBy>
  <cp:revision>2</cp:revision>
  <dcterms:created xsi:type="dcterms:W3CDTF">2026-04-08T10:55:00Z</dcterms:created>
  <dcterms:modified xsi:type="dcterms:W3CDTF">2026-04-08T10:55:00Z</dcterms:modified>
</cp:coreProperties>
</file>